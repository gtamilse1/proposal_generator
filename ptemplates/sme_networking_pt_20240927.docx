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8FBAAF" w14:textId="6BD57632" w:rsidR="00DF75D4" w:rsidRDefault="00DF75D4" w:rsidP="00867A05">
      <w:pPr>
        <w:pStyle w:val="CiscoProposalTitle"/>
      </w:pPr>
      <w:r>
        <w:drawing>
          <wp:anchor distT="0" distB="0" distL="114300" distR="114300" simplePos="0" relativeHeight="251660288" behindDoc="0" locked="0" layoutInCell="1" allowOverlap="1" wp14:anchorId="176B4581" wp14:editId="0D7954CA">
            <wp:simplePos x="0" y="0"/>
            <wp:positionH relativeFrom="column">
              <wp:posOffset>-498182</wp:posOffset>
            </wp:positionH>
            <wp:positionV relativeFrom="paragraph">
              <wp:posOffset>-381587</wp:posOffset>
            </wp:positionV>
            <wp:extent cx="843280" cy="445770"/>
            <wp:effectExtent l="0" t="0" r="0" b="0"/>
            <wp:wrapNone/>
            <wp:docPr id="21" name="Picture 21" descr="Logo_no_TM_Dk_Blue_Tritone_Gradient-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_no_TM_Dk_Blue_Tritone_Gradient-RG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43280" cy="445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66C38" w14:textId="52639AE2" w:rsidR="00DF75D4" w:rsidRDefault="00DF75D4" w:rsidP="00867A05">
      <w:pPr>
        <w:pStyle w:val="CiscoProposalTitle"/>
      </w:pPr>
    </w:p>
    <w:p w14:paraId="142EBDCF" w14:textId="2BA3A80A" w:rsidR="00DF75D4" w:rsidRDefault="00FA66C5" w:rsidP="00867A05">
      <w:pPr>
        <w:pStyle w:val="CiscoProposalTitle"/>
      </w:pPr>
      <w:r>
        <w:t>Cisco Advanced Services</w:t>
      </w:r>
    </w:p>
    <w:p w14:paraId="23906394" w14:textId="090D2423" w:rsidR="003579E1" w:rsidRDefault="003579E1" w:rsidP="00867A05">
      <w:pPr>
        <w:pStyle w:val="CiscoProposalTitle"/>
        <w:rPr>
          <w:noProof w:val="0"/>
          <w:color w:val="595959"/>
          <w:sz w:val="32"/>
          <w:szCs w:val="22"/>
        </w:rPr>
      </w:pPr>
      <w:r>
        <w:rPr>
          <w:noProof w:val="0"/>
          <w:color w:val="595959"/>
          <w:sz w:val="32"/>
          <w:szCs w:val="22"/>
        </w:rPr>
        <w:t xml:space="preserve"> </w:t>
      </w:r>
    </w:p>
    <w:p w14:paraId="3F47F392" w14:textId="70D928D4" w:rsidR="00274374" w:rsidRPr="003579E1" w:rsidRDefault="005B613E" w:rsidP="00867A05">
      <w:pPr>
        <w:pStyle w:val="CiscoProposalTitle"/>
        <w:rPr>
          <w:noProof w:val="0"/>
          <w:color w:val="595959"/>
          <w:sz w:val="32"/>
          <w:szCs w:val="22"/>
        </w:rPr>
      </w:pPr>
      <w:r w:rsidRPr="003579E1">
        <w:rPr>
          <w:noProof w:val="0"/>
          <w:color w:val="595959"/>
          <w:sz w:val="32"/>
          <w:szCs w:val="22"/>
        </w:rPr>
        <w:t>Subject Matter Expert</w:t>
      </w:r>
      <w:r w:rsidR="00247EE5">
        <w:rPr>
          <w:noProof w:val="0"/>
          <w:color w:val="595959"/>
          <w:sz w:val="32"/>
          <w:szCs w:val="22"/>
        </w:rPr>
        <w:t xml:space="preserve"> (SME) for &lt;&lt;technology&gt;&gt; Networking</w:t>
      </w:r>
    </w:p>
    <w:p w14:paraId="395B45C4" w14:textId="0A233183" w:rsidR="00274374" w:rsidRPr="005940D6" w:rsidRDefault="00DB79A0" w:rsidP="00274374">
      <w:pPr>
        <w:pStyle w:val="CiscoProposalforclient"/>
      </w:pPr>
      <w:r>
        <w:rPr>
          <w:noProof/>
        </w:rPr>
        <w:drawing>
          <wp:anchor distT="0" distB="0" distL="114300" distR="114300" simplePos="0" relativeHeight="251670528" behindDoc="1" locked="0" layoutInCell="1" allowOverlap="1" wp14:anchorId="4D4E091D" wp14:editId="73D47174">
            <wp:simplePos x="0" y="0"/>
            <wp:positionH relativeFrom="page">
              <wp:posOffset>-16934</wp:posOffset>
            </wp:positionH>
            <wp:positionV relativeFrom="page">
              <wp:posOffset>3597275</wp:posOffset>
            </wp:positionV>
            <wp:extent cx="7790180" cy="7331710"/>
            <wp:effectExtent l="0" t="0" r="1270" b="254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C-Handshak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90180" cy="7331710"/>
                    </a:xfrm>
                    <a:prstGeom prst="rect">
                      <a:avLst/>
                    </a:prstGeom>
                  </pic:spPr>
                </pic:pic>
              </a:graphicData>
            </a:graphic>
            <wp14:sizeRelH relativeFrom="margin">
              <wp14:pctWidth>0</wp14:pctWidth>
            </wp14:sizeRelH>
            <wp14:sizeRelV relativeFrom="margin">
              <wp14:pctHeight>0</wp14:pctHeight>
            </wp14:sizeRelV>
          </wp:anchor>
        </w:drawing>
      </w:r>
      <w:r w:rsidR="00274374">
        <w:t xml:space="preserve">Services </w:t>
      </w:r>
      <w:r w:rsidR="00274374" w:rsidRPr="005940D6">
        <w:t xml:space="preserve">Proposal </w:t>
      </w:r>
      <w:r w:rsidRPr="005940D6">
        <w:t xml:space="preserve">for </w:t>
      </w:r>
      <w:r w:rsidR="00401789">
        <w:t>&lt;&lt;client&gt;&gt;</w:t>
      </w:r>
    </w:p>
    <w:p w14:paraId="7D9034FC" w14:textId="40BB192A" w:rsidR="00274374" w:rsidRPr="00753807" w:rsidRDefault="00274374" w:rsidP="00274374">
      <w:pPr>
        <w:pStyle w:val="CiscoCenteredText"/>
      </w:pPr>
    </w:p>
    <w:p w14:paraId="630D5020" w14:textId="30D002B9" w:rsidR="007E1817" w:rsidRPr="007E1817" w:rsidRDefault="007E1817" w:rsidP="007E1817">
      <w:pPr>
        <w:spacing w:before="0" w:after="0" w:line="240" w:lineRule="auto"/>
        <w:jc w:val="center"/>
        <w:rPr>
          <w:rFonts w:ascii="Times New Roman" w:eastAsia="Times New Roman" w:hAnsi="Times New Roman"/>
          <w:color w:val="auto"/>
          <w:sz w:val="24"/>
          <w:szCs w:val="24"/>
        </w:rPr>
      </w:pPr>
      <w:r w:rsidRPr="007E1817">
        <w:rPr>
          <w:rFonts w:ascii="Times New Roman" w:eastAsia="Times New Roman" w:hAnsi="Times New Roman"/>
          <w:color w:val="auto"/>
          <w:sz w:val="24"/>
          <w:szCs w:val="24"/>
        </w:rPr>
        <w:fldChar w:fldCharType="begin"/>
      </w:r>
      <w:r w:rsidRPr="007E1817">
        <w:rPr>
          <w:rFonts w:ascii="Times New Roman" w:eastAsia="Times New Roman" w:hAnsi="Times New Roman"/>
          <w:color w:val="auto"/>
          <w:sz w:val="24"/>
          <w:szCs w:val="24"/>
        </w:rPr>
        <w:instrText xml:space="preserve"> INCLUDEPICTURE "https://images-na.ssl-images-amazon.com/images/I/617H1Z7lr8L._SX425_.jpg" \* MERGEFORMATINET </w:instrText>
      </w:r>
      <w:r w:rsidRPr="007E1817">
        <w:rPr>
          <w:rFonts w:ascii="Times New Roman" w:eastAsia="Times New Roman" w:hAnsi="Times New Roman"/>
          <w:color w:val="auto"/>
          <w:sz w:val="24"/>
          <w:szCs w:val="24"/>
        </w:rPr>
        <w:fldChar w:fldCharType="end"/>
      </w:r>
    </w:p>
    <w:p w14:paraId="3BAA759D" w14:textId="5D2BC019" w:rsidR="0069620A" w:rsidRPr="0069620A" w:rsidRDefault="0069620A" w:rsidP="0069620A">
      <w:pPr>
        <w:spacing w:before="0" w:after="0" w:line="240" w:lineRule="auto"/>
        <w:jc w:val="center"/>
        <w:rPr>
          <w:rFonts w:ascii="Times New Roman" w:eastAsia="Times New Roman" w:hAnsi="Times New Roman"/>
          <w:color w:val="auto"/>
          <w:sz w:val="24"/>
          <w:szCs w:val="24"/>
        </w:rPr>
      </w:pPr>
    </w:p>
    <w:p w14:paraId="5CB3934F" w14:textId="77777777" w:rsidR="00274374" w:rsidRPr="00753807" w:rsidRDefault="00274374" w:rsidP="00274374">
      <w:pPr>
        <w:pStyle w:val="CiscoCenteredText"/>
      </w:pPr>
    </w:p>
    <w:p w14:paraId="346E47BB" w14:textId="77777777" w:rsidR="008E683E" w:rsidRDefault="008E683E" w:rsidP="00274374">
      <w:pPr>
        <w:pStyle w:val="CiscoCenteredText"/>
        <w:rPr>
          <w:noProof/>
        </w:rPr>
      </w:pPr>
    </w:p>
    <w:p w14:paraId="70271CB5" w14:textId="7AF2314F" w:rsidR="00274374" w:rsidRDefault="00401789" w:rsidP="00274374">
      <w:pPr>
        <w:pStyle w:val="CiscoCenteredText"/>
      </w:pPr>
      <w:r>
        <w:rPr>
          <w:noProof/>
        </w:rPr>
        <w:t>&lt;&lt;date&gt;&gt;</w:t>
      </w:r>
      <w:r w:rsidR="00274374" w:rsidRPr="00693F9F">
        <w:rPr>
          <w:highlight w:val="yellow"/>
        </w:rPr>
        <w:br/>
      </w:r>
    </w:p>
    <w:p w14:paraId="48AF16C0" w14:textId="77777777" w:rsidR="00AF0C35" w:rsidRDefault="00AF0C35" w:rsidP="00F22795">
      <w:pPr>
        <w:pStyle w:val="CiscoText"/>
        <w:sectPr w:rsidR="00AF0C35" w:rsidSect="00AB5DFD">
          <w:headerReference w:type="default" r:id="rId13"/>
          <w:footerReference w:type="even" r:id="rId14"/>
          <w:footerReference w:type="default" r:id="rId15"/>
          <w:footerReference w:type="first" r:id="rId16"/>
          <w:pgSz w:w="12240" w:h="15840"/>
          <w:pgMar w:top="1440" w:right="1440" w:bottom="1440" w:left="1440" w:header="720" w:footer="720" w:gutter="0"/>
          <w:pgNumType w:fmt="lowerRoman" w:start="1"/>
          <w:cols w:space="720"/>
          <w:docGrid w:linePitch="360"/>
        </w:sectPr>
      </w:pPr>
    </w:p>
    <w:p w14:paraId="00089068" w14:textId="77777777" w:rsidR="00995CB2" w:rsidRDefault="00995CB2" w:rsidP="00995CB2">
      <w:pPr>
        <w:pStyle w:val="CiscoTableofContents"/>
      </w:pPr>
      <w:r>
        <w:lastRenderedPageBreak/>
        <w:t>Disclaimer</w:t>
      </w:r>
    </w:p>
    <w:p w14:paraId="63989249" w14:textId="77777777" w:rsidR="00C03CFC" w:rsidRDefault="00C03CFC" w:rsidP="00C03CFC">
      <w:pPr>
        <w:pStyle w:val="CiscoDisclaimer"/>
      </w:pPr>
      <w:r>
        <w:t>The information contained in this proposal is proprietary and confidential to Cisco Systems, Inc. (hereafter “Cisco”) and is furnished in confidence with the understanding that it will not, without the express written permission of Cisco, be used or disclosed for other than proposal evaluation purposes.</w:t>
      </w:r>
    </w:p>
    <w:p w14:paraId="6F30F6AD" w14:textId="77777777" w:rsidR="00C03CFC" w:rsidRDefault="00C03CFC" w:rsidP="00C03CFC">
      <w:pPr>
        <w:pStyle w:val="CiscoDisclaimer"/>
      </w:pPr>
      <w:r>
        <w:t xml:space="preserve">For U.S. Federal customers only: In accordance with FAR 52.212-1(e), this proposal includes data that shall not be disclosed and shall not be duplicated, used, or disclosed—in whole or in part—for any purpose other than to evaluate this proposal. If, however, a contract is awarded to this offer or </w:t>
      </w:r>
      <w:proofErr w:type="gramStart"/>
      <w:r>
        <w:t>as a result of</w:t>
      </w:r>
      <w:proofErr w:type="gramEnd"/>
      <w:r>
        <w:t>—or in connection with—the submission of this data, you shall have the right to duplicate, use, or disclose the data to the extent provided in the resulting contract. This restriction does not limit your right to use information contained in this data if it is obtained from another source without restriction. Cisco is a commercial item contractor and may only be identified as such. Cisco represents that we qualify as a commercial item contractor in accordance with Federal Acquisition Regulation (“FAR”) Part 12. Any resulting purchase orders will only incorporate prime contract flow-downs considered mandatory for commercial contractors pursuant to FAR 52.244-6 “Subcontracts for Commercial Items and Commercial Components.”</w:t>
      </w:r>
    </w:p>
    <w:p w14:paraId="44743180" w14:textId="77777777" w:rsidR="00C03CFC" w:rsidRDefault="00C03CFC" w:rsidP="00C03CFC">
      <w:pPr>
        <w:pStyle w:val="CiscoDisclaimer"/>
      </w:pPr>
      <w:r>
        <w:t xml:space="preserve">This is not an offer to contract with Cisco. Please note that Cisco is making this proposal with the understanding that if you desire to purchase the Cisco products and services described in Cisco’s main response to the proposal, you will select an authorized Cisco reseller as the prime contractor. In that event, your contract with your selected reseller will govern the terms and conditions of your purchase, including all pricing. Cisco cannot, in any fashion, dictate or control resale pricing. For further information about Cisco’s authorized resellers, please see: </w:t>
      </w:r>
      <w:hyperlink r:id="rId17" w:history="1">
        <w:r>
          <w:rPr>
            <w:rStyle w:val="Hyperlink"/>
          </w:rPr>
          <w:t>www.cisco.com/en/US/partners/index.html</w:t>
        </w:r>
      </w:hyperlink>
      <w:r>
        <w:t>. Any reference to "partner" in this proposal is not intended to imply any equity relationship, investment, or creation of a partnership interest for legal purposes.</w:t>
      </w:r>
    </w:p>
    <w:p w14:paraId="389BCFA5" w14:textId="77777777" w:rsidR="00C03CFC" w:rsidRDefault="00C03CFC" w:rsidP="00C03CFC">
      <w:pPr>
        <w:pStyle w:val="CiscoDisclaimer"/>
      </w:pPr>
      <w:r>
        <w:t xml:space="preserve">If you ultimately decide to purchase the products and/or services described in this proposal directly with Cisco, then all terms and conditions (inclusive of all business terms and conditions) will be pursuant only to a final and definitive written agreement between the customer and Cisco. A final written agreement will embody the exclusive statement of the agreement between the customer and Cisco as it relates to the sale of products and services by Cisco occurring on or after the effective date of the agreement and will take the form of (a) Cisco’s standard Terms of Sale (a copy of which is available at: </w:t>
      </w:r>
      <w:hyperlink r:id="rId18" w:history="1">
        <w:r>
          <w:rPr>
            <w:rStyle w:val="Hyperlink"/>
          </w:rPr>
          <w:t>www.cisco.com/legal</w:t>
        </w:r>
      </w:hyperlink>
      <w:r>
        <w:t>), (b) an existing and applicable written agreement in effect between the customer and Cisco, (including any amendments), if applicable, or (c) a mutually negotiated final written agreement (individually and collectively the "Final Agreement"). For purposes of clarity, for a direct relationship with Cisco, the Final Agreement will replace all other terms and conditions, and Cisco hereby takes exception to all other terms and conditions. If at the time of the award no such agreement has been executed, and customer decides to purchase products and services from Cisco, then all such purchases will be subject to Cisco's then-current Terms of Sale.</w:t>
      </w:r>
    </w:p>
    <w:p w14:paraId="4C79C61B" w14:textId="77777777" w:rsidR="00C03CFC" w:rsidRDefault="00C03CFC" w:rsidP="00C03CFC">
      <w:pPr>
        <w:pStyle w:val="CiscoDisclaimer"/>
      </w:pPr>
      <w:r>
        <w:t xml:space="preserve">Cisco may have provided certain direct pricing information in this proposal; </w:t>
      </w:r>
      <w:proofErr w:type="gramStart"/>
      <w:r>
        <w:t>however</w:t>
      </w:r>
      <w:proofErr w:type="gramEnd"/>
      <w:r>
        <w:t xml:space="preserve"> all such pricing is provided by Cisco for your convenience and budgetary purposes only, and does not constitute a bid or an offer from Cisco. Further, Cisco makes no representations, warranties, or covenants in this proposal (including without limitation as to any products, services, service levels, third-party products or services, or interoperability).</w:t>
      </w:r>
    </w:p>
    <w:p w14:paraId="76B1D97D" w14:textId="77777777" w:rsidR="00C03CFC" w:rsidRDefault="00C03CFC" w:rsidP="00C03CFC">
      <w:pPr>
        <w:pStyle w:val="CiscoDisclaimer"/>
      </w:pPr>
      <w:r>
        <w:t>Any information provided in this proposal regarding future functionalities is for informational purposes only and is subject to change including ceasing any further development of such functionality. Many of these future functionalities remain in varying stages of development and will be offered on a when-and-if available basis, and Cisco makes no commitment as to the final delivery of any of such future functionalities. Cisco will have no liability to customer for Cisco’s failure to delivery any or all future functionalities and any such failure would not in any way imply the right to return any previously purchased Cisco products.</w:t>
      </w:r>
    </w:p>
    <w:p w14:paraId="1FF18EE4" w14:textId="77777777" w:rsidR="00C03CFC" w:rsidRDefault="00C03CFC" w:rsidP="00C03CFC">
      <w:pPr>
        <w:pStyle w:val="CiscoDisclaimer"/>
      </w:pPr>
      <w:r>
        <w:t xml:space="preserve">Financial information about Cisco, including annual and quarterly reports, can be found at the Cisco Investor Relations homepage, which provides a link to the company’s most recent filings with the Securities and Exchange Commission (SEC): </w:t>
      </w:r>
      <w:hyperlink r:id="rId19" w:history="1">
        <w:r>
          <w:rPr>
            <w:rStyle w:val="Hyperlink"/>
          </w:rPr>
          <w:t>http://investor.cisco.com</w:t>
        </w:r>
      </w:hyperlink>
      <w:r>
        <w:t>. As Cisco is a public company and is required to disclose its financial status on a quarterly and annual basis, the reports filed with the SEC are available in lieu of any requested credit and/or bank references.</w:t>
      </w:r>
    </w:p>
    <w:p w14:paraId="11038BAF" w14:textId="77777777" w:rsidR="0068573D" w:rsidRDefault="00C03CFC" w:rsidP="00C03CFC">
      <w:pPr>
        <w:pStyle w:val="CiscoDisclaimer"/>
      </w:pPr>
      <w:r>
        <w:t>This proposal is valid for a period of ninety (90) days from the date of this proposal’s submission.</w:t>
      </w:r>
      <w:r w:rsidR="0068573D">
        <w:br/>
      </w:r>
    </w:p>
    <w:p w14:paraId="50127DA8" w14:textId="77777777" w:rsidR="006A58BD" w:rsidRDefault="006A58BD" w:rsidP="00D17AFB">
      <w:pPr>
        <w:pStyle w:val="CiscoDisclaimer"/>
      </w:pPr>
      <w:r>
        <w:rPr>
          <w:noProof/>
        </w:rPr>
        <w:drawing>
          <wp:inline distT="0" distB="0" distL="0" distR="0" wp14:anchorId="51050AB5" wp14:editId="4978A808">
            <wp:extent cx="5943600" cy="1362075"/>
            <wp:effectExtent l="0" t="0" r="0" b="9525"/>
            <wp:docPr id="1" name="Picture 1" descr="AddressTM_Block_1110R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ressTM_Block_1110R_B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14:paraId="706B8200" w14:textId="77777777" w:rsidR="005D57EB" w:rsidRDefault="008943FB" w:rsidP="00B228DC">
      <w:pPr>
        <w:pStyle w:val="CiscoTableofContents"/>
      </w:pPr>
      <w:r>
        <w:lastRenderedPageBreak/>
        <w:t>Table of Contents</w:t>
      </w:r>
    </w:p>
    <w:p w14:paraId="78B59798" w14:textId="7B87A04A" w:rsidR="00063037" w:rsidRDefault="007857CF">
      <w:pPr>
        <w:pStyle w:val="TOC2"/>
        <w:rPr>
          <w:rFonts w:asciiTheme="minorHAnsi" w:eastAsiaTheme="minorEastAsia" w:hAnsiTheme="minorHAnsi" w:cstheme="minorBidi"/>
          <w:smallCaps w:val="0"/>
          <w:noProof/>
          <w:kern w:val="2"/>
          <w:sz w:val="24"/>
          <w:szCs w:val="24"/>
          <w14:ligatures w14:val="standardContextual"/>
        </w:rPr>
      </w:pPr>
      <w:r>
        <w:rPr>
          <w:bCs/>
          <w:caps/>
        </w:rPr>
        <w:fldChar w:fldCharType="begin"/>
      </w:r>
      <w:r>
        <w:instrText xml:space="preserve"> TOC \o "4-5" \h \z \t "Heading 1,1,Heading 2,2,Heading 3,3,Cisco Heading 2,3,Cisco Heading 1,2,Cisco Heading 3,4,Cisco Section Title,1" </w:instrText>
      </w:r>
      <w:r>
        <w:rPr>
          <w:bCs/>
          <w:caps/>
        </w:rPr>
        <w:fldChar w:fldCharType="separate"/>
      </w:r>
      <w:hyperlink w:anchor="_Toc178345190" w:history="1">
        <w:r w:rsidR="00063037" w:rsidRPr="006A233C">
          <w:rPr>
            <w:rStyle w:val="Hyperlink"/>
            <w:rFonts w:ascii="PT Serif" w:hAnsi="PT Serif"/>
            <w:noProof/>
          </w:rPr>
          <w:t>Description of Services</w:t>
        </w:r>
        <w:r w:rsidR="00063037">
          <w:rPr>
            <w:noProof/>
            <w:webHidden/>
          </w:rPr>
          <w:tab/>
        </w:r>
        <w:r w:rsidR="00063037">
          <w:rPr>
            <w:noProof/>
            <w:webHidden/>
          </w:rPr>
          <w:fldChar w:fldCharType="begin"/>
        </w:r>
        <w:r w:rsidR="00063037">
          <w:rPr>
            <w:noProof/>
            <w:webHidden/>
          </w:rPr>
          <w:instrText xml:space="preserve"> PAGEREF _Toc178345190 \h </w:instrText>
        </w:r>
        <w:r w:rsidR="00063037">
          <w:rPr>
            <w:noProof/>
            <w:webHidden/>
          </w:rPr>
        </w:r>
        <w:r w:rsidR="00063037">
          <w:rPr>
            <w:noProof/>
            <w:webHidden/>
          </w:rPr>
          <w:fldChar w:fldCharType="separate"/>
        </w:r>
        <w:r w:rsidR="00063037">
          <w:rPr>
            <w:noProof/>
            <w:webHidden/>
          </w:rPr>
          <w:t>1</w:t>
        </w:r>
        <w:r w:rsidR="00063037">
          <w:rPr>
            <w:noProof/>
            <w:webHidden/>
          </w:rPr>
          <w:fldChar w:fldCharType="end"/>
        </w:r>
      </w:hyperlink>
    </w:p>
    <w:p w14:paraId="6985AB69" w14:textId="7C1CC81C" w:rsidR="00063037" w:rsidRDefault="00063037">
      <w:pPr>
        <w:pStyle w:val="TOC3"/>
        <w:rPr>
          <w:rFonts w:asciiTheme="minorHAnsi" w:eastAsiaTheme="minorEastAsia" w:hAnsiTheme="minorHAnsi" w:cstheme="minorBidi"/>
          <w:iCs w:val="0"/>
          <w:noProof/>
          <w:kern w:val="2"/>
          <w:sz w:val="24"/>
          <w:szCs w:val="24"/>
          <w14:ligatures w14:val="standardContextual"/>
        </w:rPr>
      </w:pPr>
      <w:hyperlink w:anchor="_Toc178345191" w:history="1">
        <w:r w:rsidRPr="006A233C">
          <w:rPr>
            <w:rStyle w:val="Hyperlink"/>
            <w:rFonts w:ascii="PT Serif" w:hAnsi="PT Serif"/>
            <w:noProof/>
          </w:rPr>
          <w:t>Skills</w:t>
        </w:r>
        <w:r>
          <w:rPr>
            <w:noProof/>
            <w:webHidden/>
          </w:rPr>
          <w:tab/>
        </w:r>
        <w:r>
          <w:rPr>
            <w:noProof/>
            <w:webHidden/>
          </w:rPr>
          <w:fldChar w:fldCharType="begin"/>
        </w:r>
        <w:r>
          <w:rPr>
            <w:noProof/>
            <w:webHidden/>
          </w:rPr>
          <w:instrText xml:space="preserve"> PAGEREF _Toc178345191 \h </w:instrText>
        </w:r>
        <w:r>
          <w:rPr>
            <w:noProof/>
            <w:webHidden/>
          </w:rPr>
        </w:r>
        <w:r>
          <w:rPr>
            <w:noProof/>
            <w:webHidden/>
          </w:rPr>
          <w:fldChar w:fldCharType="separate"/>
        </w:r>
        <w:r>
          <w:rPr>
            <w:noProof/>
            <w:webHidden/>
          </w:rPr>
          <w:t>1</w:t>
        </w:r>
        <w:r>
          <w:rPr>
            <w:noProof/>
            <w:webHidden/>
          </w:rPr>
          <w:fldChar w:fldCharType="end"/>
        </w:r>
      </w:hyperlink>
    </w:p>
    <w:p w14:paraId="480DCB76" w14:textId="7F75369E" w:rsidR="00063037" w:rsidRDefault="00063037">
      <w:pPr>
        <w:pStyle w:val="TOC3"/>
        <w:rPr>
          <w:rFonts w:asciiTheme="minorHAnsi" w:eastAsiaTheme="minorEastAsia" w:hAnsiTheme="minorHAnsi" w:cstheme="minorBidi"/>
          <w:iCs w:val="0"/>
          <w:noProof/>
          <w:kern w:val="2"/>
          <w:sz w:val="24"/>
          <w:szCs w:val="24"/>
          <w14:ligatures w14:val="standardContextual"/>
        </w:rPr>
      </w:pPr>
      <w:hyperlink w:anchor="_Toc178345192" w:history="1">
        <w:r w:rsidRPr="006A233C">
          <w:rPr>
            <w:rStyle w:val="Hyperlink"/>
            <w:rFonts w:ascii="PT Serif" w:hAnsi="PT Serif"/>
            <w:noProof/>
          </w:rPr>
          <w:t>Activities</w:t>
        </w:r>
        <w:r>
          <w:rPr>
            <w:noProof/>
            <w:webHidden/>
          </w:rPr>
          <w:tab/>
        </w:r>
        <w:r>
          <w:rPr>
            <w:noProof/>
            <w:webHidden/>
          </w:rPr>
          <w:fldChar w:fldCharType="begin"/>
        </w:r>
        <w:r>
          <w:rPr>
            <w:noProof/>
            <w:webHidden/>
          </w:rPr>
          <w:instrText xml:space="preserve"> PAGEREF _Toc178345192 \h </w:instrText>
        </w:r>
        <w:r>
          <w:rPr>
            <w:noProof/>
            <w:webHidden/>
          </w:rPr>
        </w:r>
        <w:r>
          <w:rPr>
            <w:noProof/>
            <w:webHidden/>
          </w:rPr>
          <w:fldChar w:fldCharType="separate"/>
        </w:r>
        <w:r>
          <w:rPr>
            <w:noProof/>
            <w:webHidden/>
          </w:rPr>
          <w:t>2</w:t>
        </w:r>
        <w:r>
          <w:rPr>
            <w:noProof/>
            <w:webHidden/>
          </w:rPr>
          <w:fldChar w:fldCharType="end"/>
        </w:r>
      </w:hyperlink>
    </w:p>
    <w:p w14:paraId="5443526C" w14:textId="15E6D3C8" w:rsidR="00063037" w:rsidRDefault="00063037">
      <w:pPr>
        <w:pStyle w:val="TOC4"/>
        <w:rPr>
          <w:rFonts w:asciiTheme="minorHAnsi" w:eastAsiaTheme="minorEastAsia" w:hAnsiTheme="minorHAnsi" w:cstheme="minorBidi"/>
          <w:noProof/>
          <w:kern w:val="2"/>
          <w:sz w:val="24"/>
          <w:szCs w:val="24"/>
          <w14:ligatures w14:val="standardContextual"/>
        </w:rPr>
      </w:pPr>
      <w:hyperlink w:anchor="_Toc178345193" w:history="1">
        <w:r w:rsidRPr="006A233C">
          <w:rPr>
            <w:rStyle w:val="Hyperlink"/>
            <w:rFonts w:ascii="PT Serif" w:hAnsi="PT Serif"/>
            <w:noProof/>
          </w:rPr>
          <w:t>Cisco Responsibilities</w:t>
        </w:r>
        <w:r>
          <w:rPr>
            <w:noProof/>
            <w:webHidden/>
          </w:rPr>
          <w:tab/>
        </w:r>
        <w:r>
          <w:rPr>
            <w:noProof/>
            <w:webHidden/>
          </w:rPr>
          <w:fldChar w:fldCharType="begin"/>
        </w:r>
        <w:r>
          <w:rPr>
            <w:noProof/>
            <w:webHidden/>
          </w:rPr>
          <w:instrText xml:space="preserve"> PAGEREF _Toc178345193 \h </w:instrText>
        </w:r>
        <w:r>
          <w:rPr>
            <w:noProof/>
            <w:webHidden/>
          </w:rPr>
        </w:r>
        <w:r>
          <w:rPr>
            <w:noProof/>
            <w:webHidden/>
          </w:rPr>
          <w:fldChar w:fldCharType="separate"/>
        </w:r>
        <w:r>
          <w:rPr>
            <w:noProof/>
            <w:webHidden/>
          </w:rPr>
          <w:t>2</w:t>
        </w:r>
        <w:r>
          <w:rPr>
            <w:noProof/>
            <w:webHidden/>
          </w:rPr>
          <w:fldChar w:fldCharType="end"/>
        </w:r>
      </w:hyperlink>
    </w:p>
    <w:p w14:paraId="35BDC9EF" w14:textId="6A552470" w:rsidR="00063037" w:rsidRDefault="00063037">
      <w:pPr>
        <w:pStyle w:val="TOC4"/>
        <w:rPr>
          <w:rFonts w:asciiTheme="minorHAnsi" w:eastAsiaTheme="minorEastAsia" w:hAnsiTheme="minorHAnsi" w:cstheme="minorBidi"/>
          <w:noProof/>
          <w:kern w:val="2"/>
          <w:sz w:val="24"/>
          <w:szCs w:val="24"/>
          <w14:ligatures w14:val="standardContextual"/>
        </w:rPr>
      </w:pPr>
      <w:hyperlink w:anchor="_Toc178345194" w:history="1">
        <w:r w:rsidRPr="006A233C">
          <w:rPr>
            <w:rStyle w:val="Hyperlink"/>
            <w:rFonts w:ascii="PT Serif" w:hAnsi="PT Serif"/>
            <w:noProof/>
          </w:rPr>
          <w:t>Customer Responsibilities</w:t>
        </w:r>
        <w:r>
          <w:rPr>
            <w:noProof/>
            <w:webHidden/>
          </w:rPr>
          <w:tab/>
        </w:r>
        <w:r>
          <w:rPr>
            <w:noProof/>
            <w:webHidden/>
          </w:rPr>
          <w:fldChar w:fldCharType="begin"/>
        </w:r>
        <w:r>
          <w:rPr>
            <w:noProof/>
            <w:webHidden/>
          </w:rPr>
          <w:instrText xml:space="preserve"> PAGEREF _Toc178345194 \h </w:instrText>
        </w:r>
        <w:r>
          <w:rPr>
            <w:noProof/>
            <w:webHidden/>
          </w:rPr>
        </w:r>
        <w:r>
          <w:rPr>
            <w:noProof/>
            <w:webHidden/>
          </w:rPr>
          <w:fldChar w:fldCharType="separate"/>
        </w:r>
        <w:r>
          <w:rPr>
            <w:noProof/>
            <w:webHidden/>
          </w:rPr>
          <w:t>2</w:t>
        </w:r>
        <w:r>
          <w:rPr>
            <w:noProof/>
            <w:webHidden/>
          </w:rPr>
          <w:fldChar w:fldCharType="end"/>
        </w:r>
      </w:hyperlink>
    </w:p>
    <w:p w14:paraId="4CF8A15A" w14:textId="6C9A1237" w:rsidR="00063037" w:rsidRDefault="00063037">
      <w:pPr>
        <w:pStyle w:val="TOC3"/>
        <w:rPr>
          <w:rFonts w:asciiTheme="minorHAnsi" w:eastAsiaTheme="minorEastAsia" w:hAnsiTheme="minorHAnsi" w:cstheme="minorBidi"/>
          <w:iCs w:val="0"/>
          <w:noProof/>
          <w:kern w:val="2"/>
          <w:sz w:val="24"/>
          <w:szCs w:val="24"/>
          <w14:ligatures w14:val="standardContextual"/>
        </w:rPr>
      </w:pPr>
      <w:hyperlink w:anchor="_Toc178345195" w:history="1">
        <w:r w:rsidRPr="006A233C">
          <w:rPr>
            <w:rStyle w:val="Hyperlink"/>
            <w:rFonts w:ascii="PT Serif" w:hAnsi="PT Serif"/>
            <w:noProof/>
          </w:rPr>
          <w:t>Deliverables</w:t>
        </w:r>
        <w:r>
          <w:rPr>
            <w:noProof/>
            <w:webHidden/>
          </w:rPr>
          <w:tab/>
        </w:r>
        <w:r>
          <w:rPr>
            <w:noProof/>
            <w:webHidden/>
          </w:rPr>
          <w:fldChar w:fldCharType="begin"/>
        </w:r>
        <w:r>
          <w:rPr>
            <w:noProof/>
            <w:webHidden/>
          </w:rPr>
          <w:instrText xml:space="preserve"> PAGEREF _Toc178345195 \h </w:instrText>
        </w:r>
        <w:r>
          <w:rPr>
            <w:noProof/>
            <w:webHidden/>
          </w:rPr>
        </w:r>
        <w:r>
          <w:rPr>
            <w:noProof/>
            <w:webHidden/>
          </w:rPr>
          <w:fldChar w:fldCharType="separate"/>
        </w:r>
        <w:r>
          <w:rPr>
            <w:noProof/>
            <w:webHidden/>
          </w:rPr>
          <w:t>2</w:t>
        </w:r>
        <w:r>
          <w:rPr>
            <w:noProof/>
            <w:webHidden/>
          </w:rPr>
          <w:fldChar w:fldCharType="end"/>
        </w:r>
      </w:hyperlink>
    </w:p>
    <w:p w14:paraId="7952D721" w14:textId="30CEFB4F" w:rsidR="00063037" w:rsidRDefault="00063037">
      <w:pPr>
        <w:pStyle w:val="TOC3"/>
        <w:rPr>
          <w:rFonts w:asciiTheme="minorHAnsi" w:eastAsiaTheme="minorEastAsia" w:hAnsiTheme="minorHAnsi" w:cstheme="minorBidi"/>
          <w:iCs w:val="0"/>
          <w:noProof/>
          <w:kern w:val="2"/>
          <w:sz w:val="24"/>
          <w:szCs w:val="24"/>
          <w14:ligatures w14:val="standardContextual"/>
        </w:rPr>
      </w:pPr>
      <w:hyperlink w:anchor="_Toc178345196" w:history="1">
        <w:r w:rsidRPr="006A233C">
          <w:rPr>
            <w:rStyle w:val="Hyperlink"/>
            <w:rFonts w:ascii="PT Serif" w:hAnsi="PT Serif"/>
            <w:noProof/>
            <w:lang w:val="en-GB"/>
          </w:rPr>
          <w:t xml:space="preserve">Estimated </w:t>
        </w:r>
        <w:r w:rsidRPr="006A233C">
          <w:rPr>
            <w:rStyle w:val="Hyperlink"/>
            <w:rFonts w:ascii="PT Serif" w:hAnsi="PT Serif"/>
            <w:noProof/>
          </w:rPr>
          <w:t>Project Schedule</w:t>
        </w:r>
        <w:r>
          <w:rPr>
            <w:noProof/>
            <w:webHidden/>
          </w:rPr>
          <w:tab/>
        </w:r>
        <w:r>
          <w:rPr>
            <w:noProof/>
            <w:webHidden/>
          </w:rPr>
          <w:fldChar w:fldCharType="begin"/>
        </w:r>
        <w:r>
          <w:rPr>
            <w:noProof/>
            <w:webHidden/>
          </w:rPr>
          <w:instrText xml:space="preserve"> PAGEREF _Toc178345196 \h </w:instrText>
        </w:r>
        <w:r>
          <w:rPr>
            <w:noProof/>
            <w:webHidden/>
          </w:rPr>
        </w:r>
        <w:r>
          <w:rPr>
            <w:noProof/>
            <w:webHidden/>
          </w:rPr>
          <w:fldChar w:fldCharType="separate"/>
        </w:r>
        <w:r>
          <w:rPr>
            <w:noProof/>
            <w:webHidden/>
          </w:rPr>
          <w:t>2</w:t>
        </w:r>
        <w:r>
          <w:rPr>
            <w:noProof/>
            <w:webHidden/>
          </w:rPr>
          <w:fldChar w:fldCharType="end"/>
        </w:r>
      </w:hyperlink>
    </w:p>
    <w:p w14:paraId="7A13FA3B" w14:textId="565385FE" w:rsidR="00063037" w:rsidRDefault="00063037">
      <w:pPr>
        <w:pStyle w:val="TOC2"/>
        <w:rPr>
          <w:rFonts w:asciiTheme="minorHAnsi" w:eastAsiaTheme="minorEastAsia" w:hAnsiTheme="minorHAnsi" w:cstheme="minorBidi"/>
          <w:smallCaps w:val="0"/>
          <w:noProof/>
          <w:kern w:val="2"/>
          <w:sz w:val="24"/>
          <w:szCs w:val="24"/>
          <w14:ligatures w14:val="standardContextual"/>
        </w:rPr>
      </w:pPr>
      <w:hyperlink w:anchor="_Toc178345197" w:history="1">
        <w:r w:rsidRPr="006A233C">
          <w:rPr>
            <w:rStyle w:val="Hyperlink"/>
            <w:rFonts w:ascii="PT Serif" w:hAnsi="PT Serif"/>
            <w:noProof/>
          </w:rPr>
          <w:t>Pricing</w:t>
        </w:r>
        <w:r>
          <w:rPr>
            <w:noProof/>
            <w:webHidden/>
          </w:rPr>
          <w:tab/>
        </w:r>
        <w:r>
          <w:rPr>
            <w:noProof/>
            <w:webHidden/>
          </w:rPr>
          <w:fldChar w:fldCharType="begin"/>
        </w:r>
        <w:r>
          <w:rPr>
            <w:noProof/>
            <w:webHidden/>
          </w:rPr>
          <w:instrText xml:space="preserve"> PAGEREF _Toc178345197 \h </w:instrText>
        </w:r>
        <w:r>
          <w:rPr>
            <w:noProof/>
            <w:webHidden/>
          </w:rPr>
        </w:r>
        <w:r>
          <w:rPr>
            <w:noProof/>
            <w:webHidden/>
          </w:rPr>
          <w:fldChar w:fldCharType="separate"/>
        </w:r>
        <w:r>
          <w:rPr>
            <w:noProof/>
            <w:webHidden/>
          </w:rPr>
          <w:t>3</w:t>
        </w:r>
        <w:r>
          <w:rPr>
            <w:noProof/>
            <w:webHidden/>
          </w:rPr>
          <w:fldChar w:fldCharType="end"/>
        </w:r>
      </w:hyperlink>
    </w:p>
    <w:p w14:paraId="244F895A" w14:textId="6B73A331" w:rsidR="00B228DC" w:rsidRDefault="007857CF" w:rsidP="007857CF">
      <w:pPr>
        <w:pStyle w:val="CiscoText"/>
      </w:pPr>
      <w:r>
        <w:rPr>
          <w:rFonts w:cs="Times New Roman"/>
          <w:sz w:val="22"/>
          <w:szCs w:val="20"/>
        </w:rPr>
        <w:fldChar w:fldCharType="end"/>
      </w:r>
    </w:p>
    <w:p w14:paraId="1A550B0E" w14:textId="77777777" w:rsidR="00B228DC" w:rsidRPr="00092CDA" w:rsidRDefault="00B228DC" w:rsidP="00A25FB6">
      <w:pPr>
        <w:pStyle w:val="CiscoText"/>
        <w:sectPr w:rsidR="00B228DC" w:rsidRPr="00092CDA" w:rsidSect="00AB5DFD">
          <w:footerReference w:type="even" r:id="rId21"/>
          <w:footerReference w:type="default" r:id="rId22"/>
          <w:footerReference w:type="first" r:id="rId23"/>
          <w:pgSz w:w="12240" w:h="15840"/>
          <w:pgMar w:top="1440" w:right="1440" w:bottom="1440" w:left="1440" w:header="720" w:footer="720" w:gutter="0"/>
          <w:pgNumType w:fmt="lowerRoman" w:start="1"/>
          <w:cols w:space="720"/>
          <w:docGrid w:linePitch="360"/>
        </w:sectPr>
      </w:pPr>
    </w:p>
    <w:p w14:paraId="1C883EBE" w14:textId="77777777" w:rsidR="008776D0" w:rsidRPr="00094808" w:rsidRDefault="008776D0" w:rsidP="00274C2D">
      <w:pPr>
        <w:pStyle w:val="CiscoHeading1"/>
        <w:rPr>
          <w:rFonts w:ascii="PT Serif" w:hAnsi="PT Serif"/>
          <w:noProof/>
        </w:rPr>
      </w:pPr>
      <w:bookmarkStart w:id="0" w:name="_Toc203383311"/>
      <w:bookmarkStart w:id="1" w:name="_Toc490215500"/>
      <w:bookmarkStart w:id="2" w:name="_Toc365460213"/>
      <w:bookmarkStart w:id="3" w:name="_Toc378246745"/>
      <w:bookmarkStart w:id="4" w:name="_Toc390167874"/>
      <w:bookmarkStart w:id="5" w:name="_Toc397676917"/>
      <w:bookmarkStart w:id="6" w:name="_Toc406075809"/>
      <w:bookmarkStart w:id="7" w:name="_Toc406075913"/>
      <w:bookmarkStart w:id="8" w:name="_Toc410038699"/>
      <w:bookmarkStart w:id="9" w:name="_Toc422485766"/>
      <w:bookmarkStart w:id="10" w:name="_Toc497990846"/>
      <w:bookmarkStart w:id="11" w:name="_Toc178345190"/>
      <w:r w:rsidRPr="00094808">
        <w:rPr>
          <w:rFonts w:ascii="PT Serif" w:hAnsi="PT Serif"/>
          <w:noProof/>
        </w:rPr>
        <w:lastRenderedPageBreak/>
        <w:t>Description of Services</w:t>
      </w:r>
      <w:bookmarkEnd w:id="0"/>
      <w:bookmarkEnd w:id="1"/>
      <w:bookmarkEnd w:id="11"/>
    </w:p>
    <w:p w14:paraId="31DBAFE1" w14:textId="77777777" w:rsidR="008776D0" w:rsidRPr="00094808" w:rsidRDefault="008776D0" w:rsidP="008776D0">
      <w:pPr>
        <w:pStyle w:val="CiscoText"/>
        <w:rPr>
          <w:rFonts w:ascii="PT Serif" w:hAnsi="PT Serif"/>
          <w:noProof/>
        </w:rPr>
      </w:pPr>
      <w:bookmarkStart w:id="12" w:name="_Toc121200971"/>
      <w:bookmarkStart w:id="13" w:name="_Toc122270713"/>
      <w:bookmarkStart w:id="14" w:name="_Toc122336434"/>
      <w:bookmarkStart w:id="15" w:name="_Toc153616897"/>
      <w:bookmarkStart w:id="16" w:name="_Toc153616932"/>
    </w:p>
    <w:p w14:paraId="53F70EB3" w14:textId="77777777" w:rsidR="008776D0" w:rsidRPr="00094808" w:rsidRDefault="008776D0" w:rsidP="008776D0">
      <w:pPr>
        <w:pStyle w:val="CiscoText"/>
        <w:rPr>
          <w:rFonts w:ascii="PT Serif" w:hAnsi="PT Serif"/>
          <w:noProof/>
        </w:rPr>
      </w:pPr>
      <w:r w:rsidRPr="00094808">
        <w:rPr>
          <w:rFonts w:ascii="PT Serif" w:hAnsi="PT Serif"/>
          <w:noProof/>
        </w:rPr>
        <w:t xml:space="preserve">Cisco shall provide the Subject Matter Consulting Services described below as selected and detailed on the purchase order for which Cisco has been paid the appropriate fee.  </w:t>
      </w:r>
    </w:p>
    <w:p w14:paraId="1EFCC101" w14:textId="77777777" w:rsidR="008776D0" w:rsidRPr="00094808" w:rsidRDefault="008776D0" w:rsidP="008776D0">
      <w:pPr>
        <w:pStyle w:val="CiscoText"/>
        <w:rPr>
          <w:rFonts w:ascii="PT Serif" w:hAnsi="PT Serif"/>
          <w:i/>
          <w:noProof/>
        </w:rPr>
      </w:pPr>
      <w:r w:rsidRPr="00094808">
        <w:rPr>
          <w:rFonts w:ascii="PT Serif" w:hAnsi="PT Serif"/>
          <w:noProof/>
        </w:rPr>
        <w:t xml:space="preserve">Subject Matter Consulting Services are only available in the United States and provide general advice and guidance.  </w:t>
      </w:r>
    </w:p>
    <w:p w14:paraId="61851748" w14:textId="77777777" w:rsidR="008776D0" w:rsidRPr="00094808" w:rsidRDefault="008776D0" w:rsidP="008776D0">
      <w:pPr>
        <w:pStyle w:val="CiscoText"/>
        <w:rPr>
          <w:rFonts w:ascii="PT Serif" w:hAnsi="PT Serif"/>
          <w:noProof/>
        </w:rPr>
      </w:pPr>
      <w:r w:rsidRPr="00094808">
        <w:rPr>
          <w:rFonts w:ascii="PT Serif" w:hAnsi="PT Serif"/>
          <w:noProof/>
        </w:rPr>
        <w:tab/>
      </w:r>
    </w:p>
    <w:p w14:paraId="68704003" w14:textId="7E9F3B0B" w:rsidR="008776D0" w:rsidRPr="00094808" w:rsidRDefault="008776D0" w:rsidP="00094808">
      <w:pPr>
        <w:pStyle w:val="CiscoText"/>
        <w:ind w:left="720"/>
        <w:rPr>
          <w:rFonts w:ascii="PT Serif" w:hAnsi="PT Serif"/>
          <w:noProof/>
        </w:rPr>
      </w:pPr>
      <w:r w:rsidRPr="00094808">
        <w:rPr>
          <w:rFonts w:ascii="PT Serif" w:hAnsi="PT Serif"/>
          <w:b/>
          <w:noProof/>
        </w:rPr>
        <w:t>Scope of Service</w:t>
      </w:r>
      <w:r w:rsidRPr="00094808">
        <w:rPr>
          <w:rFonts w:ascii="PT Serif" w:hAnsi="PT Serif"/>
          <w:noProof/>
        </w:rPr>
        <w:t>:</w:t>
      </w:r>
      <w:r w:rsidR="00923D25" w:rsidRPr="00094808">
        <w:rPr>
          <w:rFonts w:ascii="PT Serif" w:hAnsi="PT Serif"/>
          <w:noProof/>
        </w:rPr>
        <w:t xml:space="preserve"> </w:t>
      </w:r>
      <w:r w:rsidR="00094808" w:rsidRPr="00094808">
        <w:rPr>
          <w:rFonts w:ascii="PT Serif" w:hAnsi="PT Serif"/>
          <w:noProof/>
          <w:lang w:bidi="en-US"/>
        </w:rPr>
        <w:t>&lt;&lt;technology&gt;&gt;</w:t>
      </w:r>
      <w:r w:rsidR="00094808" w:rsidRPr="00094808">
        <w:rPr>
          <w:rFonts w:ascii="PT Serif" w:hAnsi="PT Serif"/>
          <w:noProof/>
          <w:lang w:bidi="en-US"/>
        </w:rPr>
        <w:t xml:space="preserve"> </w:t>
      </w:r>
      <w:r w:rsidR="0090277E" w:rsidRPr="00094808">
        <w:rPr>
          <w:rFonts w:ascii="PT Serif" w:hAnsi="PT Serif"/>
          <w:noProof/>
        </w:rPr>
        <w:t>Networking Subject Matter Consulting Services</w:t>
      </w:r>
    </w:p>
    <w:p w14:paraId="086FEF79" w14:textId="5A31EF19" w:rsidR="008776D0" w:rsidRPr="00094808" w:rsidRDefault="008776D0" w:rsidP="00094808">
      <w:pPr>
        <w:pStyle w:val="CiscoText"/>
        <w:ind w:left="720"/>
        <w:rPr>
          <w:rFonts w:ascii="PT Serif" w:hAnsi="PT Serif"/>
          <w:noProof/>
        </w:rPr>
      </w:pPr>
      <w:r w:rsidRPr="00094808">
        <w:rPr>
          <w:rFonts w:ascii="PT Serif" w:hAnsi="PT Serif"/>
          <w:b/>
          <w:noProof/>
        </w:rPr>
        <w:t>Duration of Service:</w:t>
      </w:r>
      <w:r w:rsidRPr="00094808">
        <w:rPr>
          <w:rFonts w:ascii="PT Serif" w:hAnsi="PT Serif"/>
          <w:noProof/>
        </w:rPr>
        <w:t xml:space="preserve">  </w:t>
      </w:r>
      <w:r w:rsidR="00401789" w:rsidRPr="00094808">
        <w:rPr>
          <w:rFonts w:ascii="PT Serif" w:hAnsi="PT Serif"/>
          <w:noProof/>
        </w:rPr>
        <w:t>&lt;&lt;sme_days&gt;&gt;</w:t>
      </w:r>
      <w:r w:rsidR="00014A54" w:rsidRPr="00094808">
        <w:rPr>
          <w:rFonts w:ascii="PT Serif" w:hAnsi="PT Serif"/>
          <w:noProof/>
        </w:rPr>
        <w:t xml:space="preserve"> busines days</w:t>
      </w:r>
      <w:r w:rsidRPr="00094808">
        <w:rPr>
          <w:rFonts w:ascii="PT Serif" w:hAnsi="PT Serif"/>
          <w:noProof/>
        </w:rPr>
        <w:t xml:space="preserve">; </w:t>
      </w:r>
      <w:r w:rsidR="00401789" w:rsidRPr="00094808">
        <w:rPr>
          <w:rFonts w:ascii="PT Serif" w:hAnsi="PT Serif"/>
          <w:noProof/>
        </w:rPr>
        <w:t>&lt;&lt;remote_onsite&gt;&gt;</w:t>
      </w:r>
      <w:r w:rsidR="006361CD" w:rsidRPr="00094808">
        <w:rPr>
          <w:rFonts w:ascii="PT Serif" w:hAnsi="PT Serif"/>
          <w:noProof/>
        </w:rPr>
        <w:t xml:space="preserve"> &lt;&lt;onsite_days&gt;&gt;</w:t>
      </w:r>
      <w:r w:rsidRPr="00094808">
        <w:rPr>
          <w:rFonts w:ascii="PT Serif" w:hAnsi="PT Serif"/>
          <w:noProof/>
        </w:rPr>
        <w:t xml:space="preserve"> </w:t>
      </w:r>
      <w:r w:rsidR="00781F71" w:rsidRPr="00094808">
        <w:rPr>
          <w:rFonts w:ascii="PT Serif" w:hAnsi="PT Serif"/>
          <w:noProof/>
        </w:rPr>
        <w:t>(</w:t>
      </w:r>
      <w:r w:rsidR="00445F9F" w:rsidRPr="00094808">
        <w:rPr>
          <w:rFonts w:ascii="PT Serif" w:hAnsi="PT Serif"/>
          <w:noProof/>
        </w:rPr>
        <w:t xml:space="preserve">Services </w:t>
      </w:r>
      <w:r w:rsidR="00094808" w:rsidRPr="00094808">
        <w:rPr>
          <w:rFonts w:ascii="PT Serif" w:hAnsi="PT Serif"/>
          <w:noProof/>
        </w:rPr>
        <w:t>must</w:t>
      </w:r>
      <w:r w:rsidR="00781F71" w:rsidRPr="00094808">
        <w:rPr>
          <w:rFonts w:ascii="PT Serif" w:hAnsi="PT Serif"/>
          <w:noProof/>
        </w:rPr>
        <w:t xml:space="preserve"> be used </w:t>
      </w:r>
      <w:r w:rsidR="00094808" w:rsidRPr="00094808">
        <w:rPr>
          <w:rFonts w:ascii="PT Serif" w:hAnsi="PT Serif"/>
          <w:noProof/>
        </w:rPr>
        <w:t>within &lt;&lt;duration_months&gt;&gt; months of Project Start)</w:t>
      </w:r>
    </w:p>
    <w:p w14:paraId="4942A06A" w14:textId="0789BACD" w:rsidR="008776D0" w:rsidRPr="00094808" w:rsidRDefault="008776D0" w:rsidP="008776D0">
      <w:pPr>
        <w:pStyle w:val="CiscoText"/>
        <w:rPr>
          <w:rFonts w:ascii="PT Serif" w:hAnsi="PT Serif"/>
          <w:noProof/>
        </w:rPr>
      </w:pPr>
      <w:r w:rsidRPr="00094808">
        <w:rPr>
          <w:rFonts w:ascii="PT Serif" w:hAnsi="PT Serif"/>
          <w:noProof/>
        </w:rPr>
        <w:tab/>
      </w:r>
      <w:r w:rsidRPr="00094808">
        <w:rPr>
          <w:rFonts w:ascii="PT Serif" w:hAnsi="PT Serif"/>
          <w:b/>
          <w:noProof/>
        </w:rPr>
        <w:t>Deliverables:</w:t>
      </w:r>
      <w:r w:rsidRPr="00094808">
        <w:rPr>
          <w:rFonts w:ascii="PT Serif" w:hAnsi="PT Serif"/>
          <w:noProof/>
        </w:rPr>
        <w:t xml:space="preserve"> Time-based services</w:t>
      </w:r>
    </w:p>
    <w:p w14:paraId="1C10E9D6" w14:textId="77777777" w:rsidR="008776D0" w:rsidRPr="00094808" w:rsidRDefault="008776D0" w:rsidP="008776D0">
      <w:pPr>
        <w:pStyle w:val="CiscoText"/>
        <w:rPr>
          <w:rFonts w:ascii="PT Serif" w:hAnsi="PT Serif"/>
          <w:noProof/>
        </w:rPr>
      </w:pPr>
    </w:p>
    <w:p w14:paraId="4FE77CB9" w14:textId="77777777" w:rsidR="008776D0" w:rsidRPr="00094808" w:rsidRDefault="008776D0" w:rsidP="00274C2D">
      <w:pPr>
        <w:pStyle w:val="CiscoHeading2"/>
        <w:rPr>
          <w:rFonts w:ascii="PT Serif" w:hAnsi="PT Serif"/>
        </w:rPr>
      </w:pPr>
      <w:bookmarkStart w:id="17" w:name="_Toc178345191"/>
      <w:r w:rsidRPr="00094808">
        <w:rPr>
          <w:rFonts w:ascii="PT Serif" w:hAnsi="PT Serif"/>
        </w:rPr>
        <w:t>Skills</w:t>
      </w:r>
      <w:bookmarkEnd w:id="17"/>
    </w:p>
    <w:p w14:paraId="7EA8B812" w14:textId="77777777" w:rsidR="008776D0" w:rsidRPr="00094808" w:rsidRDefault="008776D0" w:rsidP="008776D0">
      <w:pPr>
        <w:pStyle w:val="CiscoText"/>
        <w:rPr>
          <w:rFonts w:ascii="PT Serif" w:hAnsi="PT Serif"/>
          <w:noProof/>
        </w:rPr>
      </w:pPr>
    </w:p>
    <w:p w14:paraId="29AA75D7" w14:textId="61081DAE" w:rsidR="008776D0" w:rsidRPr="00094808" w:rsidRDefault="008776D0" w:rsidP="008776D0">
      <w:pPr>
        <w:pStyle w:val="CiscoText"/>
        <w:rPr>
          <w:rFonts w:ascii="PT Serif" w:hAnsi="PT Serif"/>
          <w:noProof/>
        </w:rPr>
      </w:pPr>
      <w:r w:rsidRPr="00094808">
        <w:rPr>
          <w:rFonts w:ascii="PT Serif" w:hAnsi="PT Serif"/>
          <w:noProof/>
        </w:rPr>
        <w:t xml:space="preserve">Cisco will provide </w:t>
      </w:r>
      <w:r w:rsidR="001B5122" w:rsidRPr="00094808">
        <w:rPr>
          <w:rFonts w:ascii="PT Serif" w:hAnsi="PT Serif"/>
          <w:noProof/>
        </w:rPr>
        <w:t>one</w:t>
      </w:r>
      <w:r w:rsidRPr="00094808">
        <w:rPr>
          <w:rFonts w:ascii="PT Serif" w:hAnsi="PT Serif"/>
          <w:noProof/>
        </w:rPr>
        <w:t xml:space="preserve"> (</w:t>
      </w:r>
      <w:r w:rsidR="00D52861" w:rsidRPr="00094808">
        <w:rPr>
          <w:rFonts w:ascii="PT Serif" w:hAnsi="PT Serif"/>
          <w:noProof/>
        </w:rPr>
        <w:t>1</w:t>
      </w:r>
      <w:r w:rsidRPr="00094808">
        <w:rPr>
          <w:rFonts w:ascii="PT Serif" w:hAnsi="PT Serif"/>
          <w:noProof/>
        </w:rPr>
        <w:t xml:space="preserve">), Network Security Consulting Engineer (NCE) resource to support </w:t>
      </w:r>
      <w:r w:rsidR="00401789" w:rsidRPr="00094808">
        <w:rPr>
          <w:rFonts w:ascii="PT Serif" w:hAnsi="PT Serif"/>
          <w:noProof/>
        </w:rPr>
        <w:t xml:space="preserve">&lt;&lt;client&gt;&gt; </w:t>
      </w:r>
      <w:r w:rsidRPr="00094808">
        <w:rPr>
          <w:rFonts w:ascii="PT Serif" w:hAnsi="PT Serif"/>
          <w:noProof/>
        </w:rPr>
        <w:t xml:space="preserve">for up to </w:t>
      </w:r>
      <w:r w:rsidR="00401789" w:rsidRPr="00094808">
        <w:rPr>
          <w:rFonts w:ascii="PT Serif" w:hAnsi="PT Serif"/>
          <w:noProof/>
        </w:rPr>
        <w:t>&lt;&lt;sme_days&gt;&gt;</w:t>
      </w:r>
      <w:r w:rsidR="00014A54" w:rsidRPr="00094808">
        <w:rPr>
          <w:rFonts w:ascii="PT Serif" w:hAnsi="PT Serif"/>
          <w:noProof/>
        </w:rPr>
        <w:t xml:space="preserve"> business days</w:t>
      </w:r>
      <w:r w:rsidRPr="00094808">
        <w:rPr>
          <w:rFonts w:ascii="PT Serif" w:hAnsi="PT Serif"/>
          <w:noProof/>
        </w:rPr>
        <w:t xml:space="preserve"> (this accounts for holidays, vacation, sick days, network shutdowns, etc.) </w:t>
      </w:r>
      <w:r w:rsidR="00094808" w:rsidRPr="00094808">
        <w:rPr>
          <w:rFonts w:ascii="PT Serif" w:hAnsi="PT Serif"/>
          <w:noProof/>
        </w:rPr>
        <w:t>over a duration of &lt;&lt;duration_months&gt;&gt; months</w:t>
      </w:r>
      <w:r w:rsidRPr="00094808">
        <w:rPr>
          <w:rFonts w:ascii="PT Serif" w:hAnsi="PT Serif"/>
          <w:noProof/>
        </w:rPr>
        <w:t>. The NCE resource</w:t>
      </w:r>
      <w:r w:rsidR="00E0225C" w:rsidRPr="00094808">
        <w:rPr>
          <w:rFonts w:ascii="PT Serif" w:hAnsi="PT Serif"/>
          <w:noProof/>
        </w:rPr>
        <w:t>s</w:t>
      </w:r>
      <w:r w:rsidRPr="00094808">
        <w:rPr>
          <w:rFonts w:ascii="PT Serif" w:hAnsi="PT Serif"/>
          <w:noProof/>
        </w:rPr>
        <w:t xml:space="preserve"> will be </w:t>
      </w:r>
      <w:r w:rsidR="00401789" w:rsidRPr="00094808">
        <w:rPr>
          <w:rFonts w:ascii="PT Serif" w:hAnsi="PT Serif"/>
          <w:noProof/>
        </w:rPr>
        <w:t>&lt;&lt;remote_onsite&gt;&gt;</w:t>
      </w:r>
      <w:r w:rsidR="00E0225C" w:rsidRPr="00094808">
        <w:rPr>
          <w:rFonts w:ascii="PT Serif" w:hAnsi="PT Serif"/>
          <w:noProof/>
        </w:rPr>
        <w:t xml:space="preserve">. </w:t>
      </w:r>
    </w:p>
    <w:p w14:paraId="0D54F8BE" w14:textId="77777777" w:rsidR="008776D0" w:rsidRPr="00094808" w:rsidRDefault="008776D0" w:rsidP="008776D0">
      <w:pPr>
        <w:pStyle w:val="CiscoText"/>
        <w:rPr>
          <w:rFonts w:ascii="PT Serif" w:hAnsi="PT Serif"/>
          <w:bCs/>
          <w:iCs/>
          <w:noProof/>
        </w:rPr>
      </w:pPr>
    </w:p>
    <w:p w14:paraId="51D31262" w14:textId="36C34176" w:rsidR="008776D0" w:rsidRPr="00094808" w:rsidRDefault="008776D0" w:rsidP="0079053B">
      <w:pPr>
        <w:pStyle w:val="CiscoText"/>
        <w:rPr>
          <w:rFonts w:ascii="PT Serif" w:hAnsi="PT Serif"/>
          <w:bCs/>
          <w:iCs/>
          <w:noProof/>
        </w:rPr>
      </w:pPr>
      <w:r w:rsidRPr="00094808">
        <w:rPr>
          <w:rFonts w:ascii="PT Serif" w:hAnsi="PT Serif"/>
          <w:bCs/>
          <w:iCs/>
          <w:noProof/>
        </w:rPr>
        <w:t xml:space="preserve">The </w:t>
      </w:r>
      <w:r w:rsidR="00886D5C" w:rsidRPr="00094808">
        <w:rPr>
          <w:rFonts w:ascii="PT Serif" w:hAnsi="PT Serif"/>
          <w:bCs/>
          <w:iCs/>
          <w:noProof/>
        </w:rPr>
        <w:t xml:space="preserve">SME </w:t>
      </w:r>
      <w:r w:rsidRPr="00094808">
        <w:rPr>
          <w:rFonts w:ascii="PT Serif" w:hAnsi="PT Serif"/>
          <w:bCs/>
          <w:iCs/>
          <w:noProof/>
        </w:rPr>
        <w:t xml:space="preserve">agreement will provide </w:t>
      </w:r>
      <w:r w:rsidR="00DA4EEE" w:rsidRPr="00094808">
        <w:rPr>
          <w:rFonts w:ascii="PT Serif" w:hAnsi="PT Serif"/>
          <w:bCs/>
          <w:iCs/>
          <w:noProof/>
        </w:rPr>
        <w:t>capabilities</w:t>
      </w:r>
      <w:r w:rsidRPr="00094808">
        <w:rPr>
          <w:rFonts w:ascii="PT Serif" w:hAnsi="PT Serif"/>
          <w:bCs/>
          <w:iCs/>
          <w:noProof/>
        </w:rPr>
        <w:t xml:space="preserve"> from a Cisco Services Network Consulting Engineer (NCE) with experience in the following:</w:t>
      </w:r>
    </w:p>
    <w:p w14:paraId="6A4F53D4" w14:textId="77777777" w:rsidR="0079053B" w:rsidRPr="00094808" w:rsidRDefault="0079053B" w:rsidP="0079053B">
      <w:pPr>
        <w:pStyle w:val="CiscoText"/>
        <w:numPr>
          <w:ilvl w:val="0"/>
          <w:numId w:val="40"/>
        </w:numPr>
        <w:rPr>
          <w:rFonts w:ascii="PT Serif" w:hAnsi="PT Serif"/>
          <w:noProof/>
          <w:lang w:bidi="en-US"/>
        </w:rPr>
      </w:pPr>
      <w:r w:rsidRPr="00094808">
        <w:rPr>
          <w:rFonts w:ascii="PT Serif" w:hAnsi="PT Serif"/>
          <w:noProof/>
          <w:lang w:bidi="en-US"/>
        </w:rPr>
        <w:t>Routing and switching products and technology</w:t>
      </w:r>
    </w:p>
    <w:p w14:paraId="004FE28E" w14:textId="68651F70" w:rsidR="0079053B" w:rsidRPr="00094808" w:rsidRDefault="0079053B" w:rsidP="0079053B">
      <w:pPr>
        <w:pStyle w:val="CiscoText"/>
        <w:numPr>
          <w:ilvl w:val="0"/>
          <w:numId w:val="40"/>
        </w:numPr>
        <w:rPr>
          <w:rFonts w:ascii="PT Serif" w:hAnsi="PT Serif"/>
          <w:noProof/>
          <w:lang w:bidi="en-US"/>
        </w:rPr>
      </w:pPr>
      <w:r w:rsidRPr="00094808">
        <w:rPr>
          <w:rFonts w:ascii="PT Serif" w:hAnsi="PT Serif"/>
          <w:noProof/>
          <w:lang w:bidi="en-US"/>
        </w:rPr>
        <w:t>Complex routing and switching networks design</w:t>
      </w:r>
      <w:r w:rsidR="00401789" w:rsidRPr="00094808">
        <w:rPr>
          <w:rFonts w:ascii="PT Serif" w:hAnsi="PT Serif"/>
          <w:noProof/>
          <w:lang w:bidi="en-US"/>
        </w:rPr>
        <w:t>s</w:t>
      </w:r>
      <w:r w:rsidR="00C56EFE" w:rsidRPr="00094808">
        <w:rPr>
          <w:rFonts w:ascii="PT Serif" w:hAnsi="PT Serif"/>
          <w:noProof/>
          <w:lang w:bidi="en-US"/>
        </w:rPr>
        <w:t xml:space="preserve"> and protocols</w:t>
      </w:r>
    </w:p>
    <w:p w14:paraId="13B322B4" w14:textId="77777777" w:rsidR="0079053B" w:rsidRPr="00094808" w:rsidRDefault="0079053B" w:rsidP="0079053B">
      <w:pPr>
        <w:pStyle w:val="CiscoText"/>
        <w:numPr>
          <w:ilvl w:val="0"/>
          <w:numId w:val="40"/>
        </w:numPr>
        <w:rPr>
          <w:rFonts w:ascii="PT Serif" w:hAnsi="PT Serif"/>
          <w:noProof/>
          <w:lang w:bidi="en-US"/>
        </w:rPr>
      </w:pPr>
      <w:r w:rsidRPr="00094808">
        <w:rPr>
          <w:rFonts w:ascii="PT Serif" w:hAnsi="PT Serif"/>
          <w:noProof/>
          <w:lang w:bidi="en-US"/>
        </w:rPr>
        <w:t>Cisco software features and functionality</w:t>
      </w:r>
    </w:p>
    <w:p w14:paraId="2FFF07F9" w14:textId="77777777" w:rsidR="00094808" w:rsidRPr="00094808" w:rsidRDefault="00094808" w:rsidP="00094808">
      <w:pPr>
        <w:pStyle w:val="CiscoText"/>
        <w:numPr>
          <w:ilvl w:val="0"/>
          <w:numId w:val="40"/>
        </w:numPr>
        <w:rPr>
          <w:rFonts w:ascii="PT Serif" w:hAnsi="PT Serif"/>
          <w:noProof/>
          <w:lang w:bidi="en-US"/>
        </w:rPr>
      </w:pPr>
      <w:r w:rsidRPr="00094808">
        <w:rPr>
          <w:rFonts w:ascii="PT Serif" w:hAnsi="PT Serif"/>
          <w:noProof/>
          <w:lang w:bidi="en-US"/>
        </w:rPr>
        <w:t>Cisco Networking Products and Technology</w:t>
      </w:r>
    </w:p>
    <w:p w14:paraId="70FC3CE7" w14:textId="3DF68F8A" w:rsidR="0079053B" w:rsidRPr="00094808" w:rsidRDefault="0079053B" w:rsidP="0079053B">
      <w:pPr>
        <w:pStyle w:val="CiscoText"/>
        <w:numPr>
          <w:ilvl w:val="0"/>
          <w:numId w:val="40"/>
        </w:numPr>
        <w:rPr>
          <w:rFonts w:ascii="PT Serif" w:hAnsi="PT Serif"/>
          <w:noProof/>
          <w:lang w:bidi="en-US"/>
        </w:rPr>
      </w:pPr>
      <w:r w:rsidRPr="00094808">
        <w:rPr>
          <w:rFonts w:ascii="PT Serif" w:hAnsi="PT Serif"/>
          <w:noProof/>
          <w:lang w:bidi="en-US"/>
        </w:rPr>
        <w:t>Networking services</w:t>
      </w:r>
    </w:p>
    <w:p w14:paraId="2A042B4D" w14:textId="5B925380" w:rsidR="00401789" w:rsidRPr="00094808" w:rsidRDefault="00401789" w:rsidP="00401789">
      <w:pPr>
        <w:pStyle w:val="CiscoText"/>
        <w:numPr>
          <w:ilvl w:val="0"/>
          <w:numId w:val="40"/>
        </w:numPr>
        <w:rPr>
          <w:rFonts w:ascii="PT Serif" w:hAnsi="PT Serif"/>
          <w:noProof/>
          <w:lang w:bidi="en-US"/>
        </w:rPr>
      </w:pPr>
      <w:r w:rsidRPr="00094808">
        <w:rPr>
          <w:rFonts w:ascii="PT Serif" w:hAnsi="PT Serif"/>
          <w:noProof/>
          <w:lang w:bidi="en-US"/>
        </w:rPr>
        <w:t xml:space="preserve">Cisco software features and functionality for </w:t>
      </w:r>
      <w:r w:rsidRPr="00094808">
        <w:rPr>
          <w:rFonts w:ascii="PT Serif" w:hAnsi="PT Serif"/>
          <w:noProof/>
          <w:lang w:bidi="en-US"/>
        </w:rPr>
        <w:t>&lt;&lt;technology&gt;&gt;</w:t>
      </w:r>
    </w:p>
    <w:p w14:paraId="119081DE" w14:textId="1BE2FE54" w:rsidR="0079053B" w:rsidRPr="00094808" w:rsidRDefault="00401789" w:rsidP="0079053B">
      <w:pPr>
        <w:pStyle w:val="CiscoText"/>
        <w:numPr>
          <w:ilvl w:val="0"/>
          <w:numId w:val="40"/>
        </w:numPr>
        <w:rPr>
          <w:rFonts w:ascii="PT Serif" w:hAnsi="PT Serif"/>
          <w:noProof/>
          <w:lang w:bidi="en-US"/>
        </w:rPr>
      </w:pPr>
      <w:r w:rsidRPr="00094808">
        <w:rPr>
          <w:rFonts w:ascii="PT Serif" w:hAnsi="PT Serif"/>
          <w:noProof/>
          <w:lang w:bidi="en-US"/>
        </w:rPr>
        <w:t>&lt;&lt;technolgoy&gt;&gt; design</w:t>
      </w:r>
      <w:r w:rsidR="00094808" w:rsidRPr="00094808">
        <w:rPr>
          <w:rFonts w:ascii="PT Serif" w:hAnsi="PT Serif"/>
          <w:noProof/>
          <w:lang w:bidi="en-US"/>
        </w:rPr>
        <w:t xml:space="preserve"> </w:t>
      </w:r>
      <w:r w:rsidRPr="00094808">
        <w:rPr>
          <w:rFonts w:ascii="PT Serif" w:hAnsi="PT Serif"/>
          <w:noProof/>
          <w:lang w:bidi="en-US"/>
        </w:rPr>
        <w:t>and configuration</w:t>
      </w:r>
    </w:p>
    <w:p w14:paraId="4206A0FE" w14:textId="1DB31105" w:rsidR="00075042" w:rsidRPr="00094808" w:rsidRDefault="00075042" w:rsidP="00075042">
      <w:pPr>
        <w:pStyle w:val="CiscoHeading2"/>
        <w:rPr>
          <w:rFonts w:ascii="PT Serif" w:hAnsi="PT Serif"/>
        </w:rPr>
      </w:pPr>
      <w:bookmarkStart w:id="18" w:name="_Toc178345192"/>
      <w:r w:rsidRPr="00094808">
        <w:rPr>
          <w:rFonts w:ascii="PT Serif" w:hAnsi="PT Serif"/>
        </w:rPr>
        <w:lastRenderedPageBreak/>
        <w:t>Activities</w:t>
      </w:r>
      <w:bookmarkEnd w:id="18"/>
    </w:p>
    <w:p w14:paraId="07E64B05" w14:textId="591E8D77" w:rsidR="008776D0" w:rsidRPr="00094808" w:rsidRDefault="00F63AFC" w:rsidP="008776D0">
      <w:pPr>
        <w:pStyle w:val="CiscoText"/>
        <w:rPr>
          <w:rFonts w:ascii="PT Serif" w:hAnsi="PT Serif"/>
          <w:noProof/>
          <w:lang w:bidi="en-US"/>
        </w:rPr>
      </w:pPr>
      <w:r w:rsidRPr="00094808">
        <w:rPr>
          <w:rFonts w:ascii="PT Serif" w:hAnsi="PT Serif"/>
          <w:noProof/>
          <w:lang w:bidi="en-US"/>
        </w:rPr>
        <w:t>Cisco will provide</w:t>
      </w:r>
      <w:r w:rsidR="00886D5C" w:rsidRPr="00094808">
        <w:rPr>
          <w:rFonts w:ascii="PT Serif" w:hAnsi="PT Serif"/>
          <w:noProof/>
          <w:lang w:bidi="en-US"/>
        </w:rPr>
        <w:t xml:space="preserve"> </w:t>
      </w:r>
      <w:r w:rsidR="00C56EFE" w:rsidRPr="00094808">
        <w:rPr>
          <w:rFonts w:ascii="PT Serif" w:hAnsi="PT Serif"/>
          <w:noProof/>
          <w:lang w:bidi="en-US"/>
        </w:rPr>
        <w:t xml:space="preserve">&lt;&lt;client&gt;&gt; </w:t>
      </w:r>
      <w:r w:rsidR="00886D5C" w:rsidRPr="00094808">
        <w:rPr>
          <w:rFonts w:ascii="PT Serif" w:hAnsi="PT Serif"/>
          <w:noProof/>
          <w:lang w:bidi="en-US"/>
        </w:rPr>
        <w:t xml:space="preserve">with </w:t>
      </w:r>
      <w:r w:rsidRPr="00094808">
        <w:rPr>
          <w:rFonts w:ascii="PT Serif" w:hAnsi="PT Serif"/>
          <w:noProof/>
          <w:lang w:bidi="en-US"/>
        </w:rPr>
        <w:t xml:space="preserve">applicable technical advice and guidance </w:t>
      </w:r>
      <w:r w:rsidR="005C7FCF" w:rsidRPr="00094808">
        <w:rPr>
          <w:rFonts w:ascii="PT Serif" w:hAnsi="PT Serif"/>
          <w:noProof/>
          <w:lang w:bidi="en-US"/>
        </w:rPr>
        <w:t>supporting</w:t>
      </w:r>
      <w:r w:rsidR="00007505" w:rsidRPr="00094808">
        <w:rPr>
          <w:rFonts w:ascii="PT Serif" w:hAnsi="PT Serif"/>
          <w:noProof/>
          <w:lang w:bidi="en-US"/>
        </w:rPr>
        <w:t xml:space="preserve"> network </w:t>
      </w:r>
      <w:r w:rsidR="00D512F6" w:rsidRPr="00094808">
        <w:rPr>
          <w:rFonts w:ascii="PT Serif" w:hAnsi="PT Serif"/>
          <w:noProof/>
          <w:lang w:bidi="en-US"/>
        </w:rPr>
        <w:t>activities as required</w:t>
      </w:r>
      <w:r w:rsidR="00007505" w:rsidRPr="00094808">
        <w:rPr>
          <w:rFonts w:ascii="PT Serif" w:hAnsi="PT Serif"/>
          <w:noProof/>
          <w:lang w:bidi="en-US"/>
        </w:rPr>
        <w:t>.</w:t>
      </w:r>
    </w:p>
    <w:p w14:paraId="2D811480" w14:textId="72F0EBE0" w:rsidR="008776D0" w:rsidRPr="00094808" w:rsidRDefault="008776D0" w:rsidP="00094808">
      <w:pPr>
        <w:pStyle w:val="CiscoHeading3"/>
        <w:rPr>
          <w:rFonts w:ascii="PT Serif" w:hAnsi="PT Serif"/>
        </w:rPr>
      </w:pPr>
      <w:bookmarkStart w:id="19" w:name="_Toc178345193"/>
      <w:r w:rsidRPr="00094808">
        <w:rPr>
          <w:rFonts w:ascii="PT Serif" w:hAnsi="PT Serif"/>
        </w:rPr>
        <w:t>C</w:t>
      </w:r>
      <w:r w:rsidR="00094808" w:rsidRPr="00094808">
        <w:rPr>
          <w:rFonts w:ascii="PT Serif" w:hAnsi="PT Serif"/>
        </w:rPr>
        <w:t>isco Responsibilities</w:t>
      </w:r>
      <w:bookmarkEnd w:id="19"/>
    </w:p>
    <w:p w14:paraId="2B0D066B" w14:textId="1BFAD21C" w:rsidR="00B3045C" w:rsidRPr="00094808" w:rsidRDefault="00B3045C" w:rsidP="00B3045C">
      <w:pPr>
        <w:pStyle w:val="CiscoText"/>
        <w:rPr>
          <w:rFonts w:ascii="PT Serif" w:hAnsi="PT Serif"/>
          <w:noProof/>
        </w:rPr>
      </w:pPr>
      <w:r w:rsidRPr="00094808">
        <w:rPr>
          <w:rFonts w:ascii="PT Serif" w:hAnsi="PT Serif"/>
          <w:noProof/>
        </w:rPr>
        <w:t>General</w:t>
      </w:r>
    </w:p>
    <w:p w14:paraId="6B937614" w14:textId="77777777" w:rsidR="00094808" w:rsidRPr="00094808" w:rsidRDefault="00094808" w:rsidP="00094808">
      <w:pPr>
        <w:pStyle w:val="CiscoText"/>
        <w:numPr>
          <w:ilvl w:val="0"/>
          <w:numId w:val="41"/>
        </w:numPr>
        <w:rPr>
          <w:rFonts w:ascii="PT Serif" w:hAnsi="PT Serif"/>
          <w:noProof/>
        </w:rPr>
      </w:pPr>
      <w:r w:rsidRPr="00094808">
        <w:rPr>
          <w:rFonts w:ascii="PT Serif" w:hAnsi="PT Serif"/>
          <w:noProof/>
        </w:rPr>
        <w:t>Provide suitable NCE that possesses the skill set described above.</w:t>
      </w:r>
    </w:p>
    <w:p w14:paraId="1325D095" w14:textId="77777777" w:rsidR="00094808" w:rsidRPr="00094808" w:rsidRDefault="00094808" w:rsidP="00094808">
      <w:pPr>
        <w:pStyle w:val="CiscoText"/>
        <w:numPr>
          <w:ilvl w:val="0"/>
          <w:numId w:val="41"/>
        </w:numPr>
        <w:rPr>
          <w:rFonts w:ascii="PT Serif" w:hAnsi="PT Serif"/>
          <w:noProof/>
        </w:rPr>
      </w:pPr>
      <w:r w:rsidRPr="00094808">
        <w:rPr>
          <w:rFonts w:ascii="PT Serif" w:hAnsi="PT Serif"/>
          <w:noProof/>
        </w:rPr>
        <w:t>Resource will work remote during standard work hours from 8-5pm, Monday through Friday</w:t>
      </w:r>
    </w:p>
    <w:p w14:paraId="2CBFAC96" w14:textId="77777777" w:rsidR="00094808" w:rsidRPr="00094808" w:rsidRDefault="00094808" w:rsidP="00094808">
      <w:pPr>
        <w:pStyle w:val="CiscoText"/>
        <w:numPr>
          <w:ilvl w:val="0"/>
          <w:numId w:val="41"/>
        </w:numPr>
        <w:rPr>
          <w:rFonts w:ascii="PT Serif" w:hAnsi="PT Serif"/>
          <w:noProof/>
        </w:rPr>
      </w:pPr>
      <w:r w:rsidRPr="00094808">
        <w:rPr>
          <w:rFonts w:ascii="PT Serif" w:hAnsi="PT Serif"/>
          <w:noProof/>
        </w:rPr>
        <w:t>Should non-standard business hours be required (change windows, incident support, etc.), Cisco’s Delivery Manager, the NCE and the customer will agree and schedule equivalent comp time for the NCE.</w:t>
      </w:r>
    </w:p>
    <w:p w14:paraId="504CC2C5" w14:textId="77777777" w:rsidR="00094808" w:rsidRPr="00094808" w:rsidRDefault="00094808" w:rsidP="00094808">
      <w:pPr>
        <w:pStyle w:val="CiscoText"/>
        <w:numPr>
          <w:ilvl w:val="0"/>
          <w:numId w:val="41"/>
        </w:numPr>
        <w:rPr>
          <w:rFonts w:ascii="PT Serif" w:hAnsi="PT Serif"/>
          <w:noProof/>
        </w:rPr>
      </w:pPr>
      <w:r w:rsidRPr="00094808">
        <w:rPr>
          <w:rFonts w:ascii="PT Serif" w:hAnsi="PT Serif"/>
          <w:noProof/>
        </w:rPr>
        <w:t>A Project Manager will be assigned; work will be performed at the customer’s direction.</w:t>
      </w:r>
    </w:p>
    <w:p w14:paraId="6551AFB5" w14:textId="775AEC17" w:rsidR="008776D0" w:rsidRPr="00094808" w:rsidRDefault="008776D0" w:rsidP="00094808">
      <w:pPr>
        <w:pStyle w:val="CiscoHeading3"/>
        <w:rPr>
          <w:rFonts w:ascii="PT Serif" w:hAnsi="PT Serif"/>
        </w:rPr>
      </w:pPr>
      <w:bookmarkStart w:id="20" w:name="_Toc178345194"/>
      <w:r w:rsidRPr="00094808">
        <w:rPr>
          <w:rFonts w:ascii="PT Serif" w:hAnsi="PT Serif"/>
        </w:rPr>
        <w:t>C</w:t>
      </w:r>
      <w:r w:rsidR="00094808" w:rsidRPr="00094808">
        <w:rPr>
          <w:rFonts w:ascii="PT Serif" w:hAnsi="PT Serif"/>
        </w:rPr>
        <w:t>ustomer Responsibilities</w:t>
      </w:r>
      <w:bookmarkEnd w:id="20"/>
    </w:p>
    <w:p w14:paraId="0C8CBE96" w14:textId="77777777" w:rsidR="00094808" w:rsidRPr="00094808" w:rsidRDefault="00094808" w:rsidP="00094808">
      <w:pPr>
        <w:pStyle w:val="CiscoText"/>
        <w:numPr>
          <w:ilvl w:val="0"/>
          <w:numId w:val="42"/>
        </w:numPr>
        <w:rPr>
          <w:rFonts w:ascii="PT Serif" w:hAnsi="PT Serif"/>
          <w:iCs/>
          <w:noProof/>
        </w:rPr>
      </w:pPr>
      <w:r w:rsidRPr="00094808">
        <w:rPr>
          <w:rFonts w:ascii="PT Serif" w:hAnsi="PT Serif"/>
          <w:iCs/>
          <w:noProof/>
        </w:rPr>
        <w:t>Provide Point of Contact (POC) for the Cisco Delivery Manager and Cisco NCE for the duration of the staff augmentation engagement, this POC will:</w:t>
      </w:r>
    </w:p>
    <w:p w14:paraId="0E783326" w14:textId="77777777" w:rsidR="00094808" w:rsidRPr="00094808" w:rsidRDefault="00094808" w:rsidP="00094808">
      <w:pPr>
        <w:pStyle w:val="CiscoText"/>
        <w:numPr>
          <w:ilvl w:val="0"/>
          <w:numId w:val="42"/>
        </w:numPr>
        <w:rPr>
          <w:rFonts w:ascii="PT Serif" w:hAnsi="PT Serif"/>
          <w:iCs/>
          <w:noProof/>
        </w:rPr>
      </w:pPr>
      <w:r w:rsidRPr="00094808">
        <w:rPr>
          <w:rFonts w:ascii="PT Serif" w:hAnsi="PT Serif"/>
          <w:iCs/>
          <w:noProof/>
        </w:rPr>
        <w:t>Establish and maintain communication throughout the length of the engagement</w:t>
      </w:r>
    </w:p>
    <w:p w14:paraId="344EE430" w14:textId="77777777" w:rsidR="00094808" w:rsidRPr="00094808" w:rsidRDefault="00094808" w:rsidP="00094808">
      <w:pPr>
        <w:pStyle w:val="CiscoText"/>
        <w:numPr>
          <w:ilvl w:val="0"/>
          <w:numId w:val="42"/>
        </w:numPr>
        <w:rPr>
          <w:rFonts w:ascii="PT Serif" w:hAnsi="PT Serif"/>
          <w:iCs/>
          <w:noProof/>
        </w:rPr>
      </w:pPr>
      <w:r w:rsidRPr="00094808">
        <w:rPr>
          <w:rFonts w:ascii="PT Serif" w:hAnsi="PT Serif"/>
          <w:iCs/>
          <w:noProof/>
        </w:rPr>
        <w:t>Work with the Cisco delivery team and NCE to address any pending issues</w:t>
      </w:r>
    </w:p>
    <w:p w14:paraId="5194E5CB" w14:textId="77777777" w:rsidR="00094808" w:rsidRPr="00094808" w:rsidRDefault="00094808" w:rsidP="00094808">
      <w:pPr>
        <w:pStyle w:val="CiscoText"/>
        <w:numPr>
          <w:ilvl w:val="0"/>
          <w:numId w:val="42"/>
        </w:numPr>
        <w:rPr>
          <w:rFonts w:ascii="PT Serif" w:hAnsi="PT Serif"/>
          <w:iCs/>
          <w:noProof/>
        </w:rPr>
      </w:pPr>
      <w:r w:rsidRPr="00094808">
        <w:rPr>
          <w:rFonts w:ascii="PT Serif" w:hAnsi="PT Serif"/>
          <w:iCs/>
          <w:noProof/>
        </w:rPr>
        <w:t>Provide direction to NCE by assigning engineering tasks that are within the technologies listed above</w:t>
      </w:r>
    </w:p>
    <w:p w14:paraId="58408D36" w14:textId="77777777" w:rsidR="00094808" w:rsidRPr="00094808" w:rsidRDefault="00094808" w:rsidP="00094808">
      <w:pPr>
        <w:pStyle w:val="CiscoText"/>
        <w:numPr>
          <w:ilvl w:val="0"/>
          <w:numId w:val="42"/>
        </w:numPr>
        <w:rPr>
          <w:rFonts w:ascii="PT Serif" w:hAnsi="PT Serif"/>
          <w:iCs/>
          <w:noProof/>
        </w:rPr>
      </w:pPr>
      <w:r w:rsidRPr="00094808">
        <w:rPr>
          <w:rFonts w:ascii="PT Serif" w:hAnsi="PT Serif"/>
          <w:iCs/>
          <w:noProof/>
        </w:rPr>
        <w:t>Provide necessary access to network and compute environment for ACI Automation development</w:t>
      </w:r>
    </w:p>
    <w:p w14:paraId="3F76431C" w14:textId="77777777" w:rsidR="00094808" w:rsidRPr="00094808" w:rsidRDefault="00094808" w:rsidP="00094808">
      <w:pPr>
        <w:pStyle w:val="CiscoText"/>
        <w:numPr>
          <w:ilvl w:val="0"/>
          <w:numId w:val="42"/>
        </w:numPr>
        <w:rPr>
          <w:rFonts w:ascii="PT Serif" w:hAnsi="PT Serif"/>
          <w:iCs/>
          <w:noProof/>
        </w:rPr>
      </w:pPr>
      <w:r w:rsidRPr="00094808">
        <w:rPr>
          <w:rFonts w:ascii="PT Serif" w:hAnsi="PT Serif"/>
          <w:iCs/>
          <w:noProof/>
        </w:rPr>
        <w:t>Provide necessary licenses for products and software.</w:t>
      </w:r>
    </w:p>
    <w:p w14:paraId="6987FE40" w14:textId="77777777" w:rsidR="008776D0" w:rsidRPr="00094808" w:rsidRDefault="008776D0" w:rsidP="00274C2D">
      <w:pPr>
        <w:pStyle w:val="CiscoHeading2"/>
        <w:rPr>
          <w:rFonts w:ascii="PT Serif" w:hAnsi="PT Serif"/>
        </w:rPr>
      </w:pPr>
      <w:bookmarkStart w:id="21" w:name="_Toc178345195"/>
      <w:r w:rsidRPr="00094808">
        <w:rPr>
          <w:rFonts w:ascii="PT Serif" w:hAnsi="PT Serif"/>
        </w:rPr>
        <w:t>Deliverables</w:t>
      </w:r>
      <w:bookmarkEnd w:id="21"/>
    </w:p>
    <w:p w14:paraId="111D9BE9" w14:textId="336E2417" w:rsidR="008776D0" w:rsidRPr="00094808" w:rsidRDefault="00B3045C" w:rsidP="008776D0">
      <w:pPr>
        <w:pStyle w:val="CiscoText"/>
        <w:rPr>
          <w:rFonts w:ascii="PT Serif" w:hAnsi="PT Serif"/>
          <w:bCs/>
          <w:iCs/>
          <w:noProof/>
        </w:rPr>
      </w:pPr>
      <w:r w:rsidRPr="00094808">
        <w:rPr>
          <w:rFonts w:ascii="PT Serif" w:hAnsi="PT Serif"/>
          <w:bCs/>
          <w:iCs/>
          <w:noProof/>
        </w:rPr>
        <w:t>No deliverables are planned for this engagement</w:t>
      </w:r>
    </w:p>
    <w:p w14:paraId="487AE965" w14:textId="77777777" w:rsidR="008776D0" w:rsidRPr="00094808" w:rsidRDefault="008776D0" w:rsidP="00A17C06">
      <w:pPr>
        <w:pStyle w:val="CiscoHeading2"/>
        <w:rPr>
          <w:rFonts w:ascii="PT Serif" w:hAnsi="PT Serif"/>
        </w:rPr>
      </w:pPr>
      <w:bookmarkStart w:id="22" w:name="wp9000159"/>
      <w:bookmarkStart w:id="23" w:name="wp9000161"/>
      <w:bookmarkStart w:id="24" w:name="wp9000171"/>
      <w:bookmarkStart w:id="25" w:name="_Toc203383312"/>
      <w:bookmarkStart w:id="26" w:name="_Toc490215501"/>
      <w:bookmarkStart w:id="27" w:name="_Toc178345196"/>
      <w:bookmarkEnd w:id="12"/>
      <w:bookmarkEnd w:id="13"/>
      <w:bookmarkEnd w:id="14"/>
      <w:bookmarkEnd w:id="15"/>
      <w:bookmarkEnd w:id="16"/>
      <w:bookmarkEnd w:id="22"/>
      <w:bookmarkEnd w:id="23"/>
      <w:bookmarkEnd w:id="24"/>
      <w:r w:rsidRPr="00094808">
        <w:rPr>
          <w:rFonts w:ascii="PT Serif" w:hAnsi="PT Serif"/>
          <w:lang w:val="en-GB"/>
        </w:rPr>
        <w:t xml:space="preserve">Estimated </w:t>
      </w:r>
      <w:r w:rsidRPr="00094808">
        <w:rPr>
          <w:rFonts w:ascii="PT Serif" w:hAnsi="PT Serif"/>
        </w:rPr>
        <w:t>Project Schedule</w:t>
      </w:r>
      <w:bookmarkEnd w:id="25"/>
      <w:bookmarkEnd w:id="26"/>
      <w:bookmarkEnd w:id="27"/>
    </w:p>
    <w:p w14:paraId="2E58B22A" w14:textId="3E81EC65" w:rsidR="008776D0" w:rsidRPr="00094808" w:rsidRDefault="008776D0" w:rsidP="008776D0">
      <w:pPr>
        <w:pStyle w:val="CiscoText"/>
        <w:rPr>
          <w:rFonts w:ascii="PT Serif" w:hAnsi="PT Serif"/>
          <w:noProof/>
        </w:rPr>
      </w:pPr>
      <w:r w:rsidRPr="00094808">
        <w:rPr>
          <w:rFonts w:ascii="PT Serif" w:hAnsi="PT Serif"/>
          <w:noProof/>
        </w:rPr>
        <w:t xml:space="preserve">Estimated Project Start Date: </w:t>
      </w:r>
      <w:r w:rsidR="00C56EFE" w:rsidRPr="00094808">
        <w:rPr>
          <w:rFonts w:ascii="PT Serif" w:hAnsi="PT Serif"/>
          <w:noProof/>
        </w:rPr>
        <w:t>&lt;&lt;start_date&gt;&gt;</w:t>
      </w:r>
    </w:p>
    <w:p w14:paraId="1BB7D35F" w14:textId="4C915519" w:rsidR="008776D0" w:rsidRPr="00094808" w:rsidRDefault="008776D0" w:rsidP="008776D0">
      <w:pPr>
        <w:pStyle w:val="CiscoText"/>
        <w:rPr>
          <w:rFonts w:ascii="PT Serif" w:hAnsi="PT Serif"/>
          <w:noProof/>
        </w:rPr>
      </w:pPr>
      <w:r w:rsidRPr="00094808">
        <w:rPr>
          <w:rFonts w:ascii="PT Serif" w:hAnsi="PT Serif"/>
          <w:noProof/>
        </w:rPr>
        <w:t xml:space="preserve">Estimated Project Completion Date: </w:t>
      </w:r>
      <w:r w:rsidR="00C56EFE" w:rsidRPr="00094808">
        <w:rPr>
          <w:rFonts w:ascii="PT Serif" w:hAnsi="PT Serif"/>
          <w:noProof/>
        </w:rPr>
        <w:t>&lt;&lt;end_date&gt;&gt;</w:t>
      </w:r>
    </w:p>
    <w:p w14:paraId="614ACD67" w14:textId="77777777" w:rsidR="00274C2D" w:rsidRPr="00094808" w:rsidRDefault="00274C2D" w:rsidP="008776D0">
      <w:pPr>
        <w:pStyle w:val="CiscoText"/>
        <w:rPr>
          <w:rFonts w:ascii="PT Serif" w:hAnsi="PT Serif"/>
          <w:noProof/>
        </w:rPr>
      </w:pPr>
    </w:p>
    <w:p w14:paraId="65D43553" w14:textId="4518C13D" w:rsidR="008776D0" w:rsidRPr="00094808" w:rsidRDefault="008776D0" w:rsidP="008776D0">
      <w:pPr>
        <w:pStyle w:val="CiscoText"/>
        <w:rPr>
          <w:rFonts w:ascii="PT Serif" w:hAnsi="PT Serif"/>
          <w:noProof/>
        </w:rPr>
      </w:pPr>
      <w:r w:rsidRPr="00094808">
        <w:rPr>
          <w:rFonts w:ascii="PT Serif" w:hAnsi="PT Serif"/>
          <w:noProof/>
        </w:rPr>
        <w:t xml:space="preserve">Cisco has a lead time of up to </w:t>
      </w:r>
      <w:r w:rsidR="00032AF5" w:rsidRPr="00094808">
        <w:rPr>
          <w:rFonts w:ascii="PT Serif" w:hAnsi="PT Serif"/>
          <w:noProof/>
        </w:rPr>
        <w:t>forty-five</w:t>
      </w:r>
      <w:r w:rsidRPr="00094808">
        <w:rPr>
          <w:rFonts w:ascii="PT Serif" w:hAnsi="PT Serif"/>
          <w:noProof/>
        </w:rPr>
        <w:t xml:space="preserve"> (</w:t>
      </w:r>
      <w:r w:rsidR="00032AF5" w:rsidRPr="00094808">
        <w:rPr>
          <w:rFonts w:ascii="PT Serif" w:hAnsi="PT Serif"/>
          <w:noProof/>
        </w:rPr>
        <w:t>45</w:t>
      </w:r>
      <w:r w:rsidRPr="00094808">
        <w:rPr>
          <w:rFonts w:ascii="PT Serif" w:hAnsi="PT Serif"/>
          <w:noProof/>
        </w:rPr>
        <w:t>) days to schedule the start of services upon signature of a mutually agreed upon Statement of Work and issuance of a Purchase Order.</w:t>
      </w:r>
    </w:p>
    <w:p w14:paraId="78873406" w14:textId="77777777" w:rsidR="00B219C1" w:rsidRPr="00094808" w:rsidRDefault="00B219C1" w:rsidP="00781F71">
      <w:pPr>
        <w:pStyle w:val="CiscoHeading1"/>
        <w:rPr>
          <w:rFonts w:ascii="PT Serif" w:hAnsi="PT Serif"/>
        </w:rPr>
      </w:pPr>
      <w:bookmarkStart w:id="28" w:name="_Toc378246747"/>
      <w:bookmarkStart w:id="29" w:name="_Toc390167875"/>
      <w:bookmarkStart w:id="30" w:name="_Toc397676918"/>
      <w:bookmarkStart w:id="31" w:name="_Toc406075810"/>
      <w:bookmarkStart w:id="32" w:name="_Toc406075914"/>
      <w:bookmarkStart w:id="33" w:name="_Toc410038700"/>
      <w:bookmarkStart w:id="34" w:name="_Toc422485767"/>
      <w:bookmarkStart w:id="35" w:name="_Toc497990847"/>
      <w:bookmarkStart w:id="36" w:name="_Toc267047854"/>
      <w:bookmarkStart w:id="37" w:name="_Toc315170788"/>
      <w:bookmarkStart w:id="38" w:name="_Toc315424619"/>
      <w:bookmarkStart w:id="39" w:name="_Toc315424976"/>
      <w:bookmarkStart w:id="40" w:name="_Toc315425220"/>
      <w:bookmarkStart w:id="41" w:name="_Toc178345197"/>
      <w:bookmarkEnd w:id="2"/>
      <w:bookmarkEnd w:id="3"/>
      <w:bookmarkEnd w:id="4"/>
      <w:bookmarkEnd w:id="5"/>
      <w:bookmarkEnd w:id="6"/>
      <w:bookmarkEnd w:id="7"/>
      <w:bookmarkEnd w:id="8"/>
      <w:bookmarkEnd w:id="9"/>
      <w:bookmarkEnd w:id="10"/>
      <w:r w:rsidRPr="00094808">
        <w:rPr>
          <w:rFonts w:ascii="PT Serif" w:hAnsi="PT Serif"/>
        </w:rPr>
        <w:lastRenderedPageBreak/>
        <w:t>Pricing</w:t>
      </w:r>
      <w:bookmarkEnd w:id="28"/>
      <w:bookmarkEnd w:id="29"/>
      <w:bookmarkEnd w:id="30"/>
      <w:bookmarkEnd w:id="31"/>
      <w:bookmarkEnd w:id="32"/>
      <w:bookmarkEnd w:id="33"/>
      <w:bookmarkEnd w:id="34"/>
      <w:bookmarkEnd w:id="35"/>
      <w:bookmarkEnd w:id="41"/>
    </w:p>
    <w:p w14:paraId="75E3C7AE" w14:textId="56EFB094" w:rsidR="00B219C1" w:rsidRPr="00094808" w:rsidRDefault="00B219C1" w:rsidP="007C7CF6">
      <w:pPr>
        <w:pStyle w:val="CiscoText"/>
        <w:rPr>
          <w:rFonts w:ascii="PT Serif" w:hAnsi="PT Serif"/>
        </w:rPr>
      </w:pPr>
    </w:p>
    <w:p w14:paraId="3E706801" w14:textId="5FAFAE9E" w:rsidR="00B219C1" w:rsidRPr="00094808" w:rsidRDefault="00B219C1" w:rsidP="007C7CF6">
      <w:pPr>
        <w:pStyle w:val="CiscoText"/>
        <w:rPr>
          <w:rFonts w:ascii="PT Serif" w:hAnsi="PT Serif"/>
        </w:rPr>
      </w:pPr>
      <w:r w:rsidRPr="00094808">
        <w:rPr>
          <w:rFonts w:ascii="PT Serif" w:hAnsi="PT Serif"/>
        </w:rPr>
        <w:t xml:space="preserve">All pricing provided herein is stated for budgetary purposes only. This proposal should not be treated as a firm offer ready for acceptance. </w:t>
      </w:r>
      <w:r w:rsidR="00E07981" w:rsidRPr="00094808">
        <w:rPr>
          <w:rFonts w:ascii="PT Serif" w:hAnsi="PT Serif"/>
        </w:rPr>
        <w:t xml:space="preserve"> </w:t>
      </w:r>
      <w:r w:rsidR="00C56EFE" w:rsidRPr="00094808">
        <w:rPr>
          <w:rFonts w:ascii="PT Serif" w:hAnsi="PT Serif"/>
        </w:rPr>
        <w:t>&lt;&lt;client&gt;&gt;</w:t>
      </w:r>
      <w:r w:rsidRPr="00094808">
        <w:rPr>
          <w:rFonts w:ascii="PT Serif" w:hAnsi="PT Serif"/>
        </w:rPr>
        <w:t xml:space="preserve"> should be aware that the project scope, pricing, and assumptions provided herein may vary. </w:t>
      </w:r>
      <w:r w:rsidR="00F717B1" w:rsidRPr="00094808">
        <w:rPr>
          <w:rFonts w:ascii="PT Serif" w:hAnsi="PT Serif"/>
        </w:rPr>
        <w:t xml:space="preserve">If </w:t>
      </w:r>
      <w:r w:rsidR="00C56EFE" w:rsidRPr="00094808">
        <w:rPr>
          <w:rFonts w:ascii="PT Serif" w:hAnsi="PT Serif"/>
        </w:rPr>
        <w:t>&lt;&lt;client&gt;&gt;</w:t>
      </w:r>
      <w:r w:rsidR="00C56EFE" w:rsidRPr="00094808">
        <w:rPr>
          <w:rFonts w:ascii="PT Serif" w:hAnsi="PT Serif"/>
        </w:rPr>
        <w:t xml:space="preserve"> </w:t>
      </w:r>
      <w:r w:rsidRPr="00094808">
        <w:rPr>
          <w:rFonts w:ascii="PT Serif" w:hAnsi="PT Serif"/>
        </w:rPr>
        <w:t xml:space="preserve">decides to purchase the proposed services, Cisco will prepare and submit a formal Statement of Work or price quote that will state the details of all deliverables and responsibilities </w:t>
      </w:r>
      <w:r w:rsidR="0046319D" w:rsidRPr="00094808">
        <w:rPr>
          <w:rFonts w:ascii="PT Serif" w:hAnsi="PT Serif"/>
        </w:rPr>
        <w:t>of</w:t>
      </w:r>
      <w:r w:rsidR="00C56EFE" w:rsidRPr="00094808">
        <w:rPr>
          <w:rFonts w:ascii="PT Serif" w:hAnsi="PT Serif"/>
        </w:rPr>
        <w:t xml:space="preserve"> </w:t>
      </w:r>
      <w:r w:rsidR="00C56EFE" w:rsidRPr="00094808">
        <w:rPr>
          <w:rFonts w:ascii="PT Serif" w:hAnsi="PT Serif"/>
        </w:rPr>
        <w:t>&lt;&lt;client&gt;&gt;</w:t>
      </w:r>
      <w:r w:rsidR="00C56EFE" w:rsidRPr="00094808">
        <w:rPr>
          <w:rFonts w:ascii="PT Serif" w:hAnsi="PT Serif"/>
        </w:rPr>
        <w:t xml:space="preserve"> </w:t>
      </w:r>
      <w:r w:rsidRPr="00094808">
        <w:rPr>
          <w:rFonts w:ascii="PT Serif" w:hAnsi="PT Serif"/>
        </w:rPr>
        <w:t>and Cisco.</w:t>
      </w:r>
      <w:r w:rsidR="00F3544A" w:rsidRPr="00094808">
        <w:rPr>
          <w:rFonts w:ascii="PT Serif" w:hAnsi="PT Serif"/>
        </w:rPr>
        <w:t xml:space="preserve"> </w:t>
      </w:r>
    </w:p>
    <w:p w14:paraId="7952C9B3" w14:textId="77777777" w:rsidR="00B219C1" w:rsidRPr="00094808" w:rsidRDefault="00B219C1" w:rsidP="007C7CF6">
      <w:pPr>
        <w:pStyle w:val="CiscoText"/>
        <w:rPr>
          <w:rFonts w:ascii="PT Serif" w:hAnsi="PT Serif"/>
        </w:rPr>
      </w:pPr>
      <w:r w:rsidRPr="00094808">
        <w:rPr>
          <w:rFonts w:ascii="PT Serif" w:hAnsi="PT Serif"/>
        </w:rPr>
        <w:t xml:space="preserve">The total budgetary indicative price (exclusive of any taxes, fees, duties, or other applicable amounts) for the offered </w:t>
      </w:r>
      <w:r w:rsidR="00600667" w:rsidRPr="00094808">
        <w:rPr>
          <w:rFonts w:ascii="PT Serif" w:hAnsi="PT Serif"/>
        </w:rPr>
        <w:t>s</w:t>
      </w:r>
      <w:r w:rsidRPr="00094808">
        <w:rPr>
          <w:rFonts w:ascii="PT Serif" w:hAnsi="PT Serif"/>
        </w:rPr>
        <w:t>ervices is as follows.</w:t>
      </w:r>
    </w:p>
    <w:p w14:paraId="7810C1F9" w14:textId="77777777" w:rsidR="00B219C1" w:rsidRPr="00094808" w:rsidRDefault="00B219C1" w:rsidP="005F4268">
      <w:pPr>
        <w:pStyle w:val="CiscoFigureCaption"/>
        <w:rPr>
          <w:rFonts w:ascii="PT Serif" w:hAnsi="PT Serif"/>
        </w:rPr>
      </w:pPr>
      <w:r w:rsidRPr="00094808">
        <w:rPr>
          <w:rFonts w:ascii="PT Serif" w:hAnsi="PT Serif"/>
        </w:rPr>
        <w:t>Pricing</w:t>
      </w:r>
    </w:p>
    <w:tbl>
      <w:tblPr>
        <w:tblStyle w:val="CiscoTableStyle"/>
        <w:tblW w:w="0" w:type="auto"/>
        <w:tblLook w:val="04A0" w:firstRow="1" w:lastRow="0" w:firstColumn="1" w:lastColumn="0" w:noHBand="0" w:noVBand="1"/>
      </w:tblPr>
      <w:tblGrid>
        <w:gridCol w:w="7265"/>
        <w:gridCol w:w="2095"/>
      </w:tblGrid>
      <w:tr w:rsidR="00B219C1" w:rsidRPr="00094808" w14:paraId="5D17342E" w14:textId="77777777" w:rsidTr="00F717B1">
        <w:trPr>
          <w:cnfStyle w:val="100000000000" w:firstRow="1" w:lastRow="0" w:firstColumn="0" w:lastColumn="0" w:oddVBand="0" w:evenVBand="0" w:oddHBand="0" w:evenHBand="0" w:firstRowFirstColumn="0" w:firstRowLastColumn="0" w:lastRowFirstColumn="0" w:lastRowLastColumn="0"/>
          <w:trHeight w:val="417"/>
        </w:trPr>
        <w:tc>
          <w:tcPr>
            <w:tcW w:w="7265" w:type="dxa"/>
          </w:tcPr>
          <w:p w14:paraId="35EE67AB" w14:textId="3CDD8D6E" w:rsidR="00B219C1" w:rsidRPr="00094808" w:rsidRDefault="00C56EFE" w:rsidP="005F4268">
            <w:pPr>
              <w:pStyle w:val="CiscoTableHeading"/>
              <w:rPr>
                <w:rFonts w:ascii="PT Serif" w:hAnsi="PT Serif"/>
              </w:rPr>
            </w:pPr>
            <w:r w:rsidRPr="00094808">
              <w:rPr>
                <w:rFonts w:ascii="PT Serif" w:hAnsi="PT Serif"/>
              </w:rPr>
              <w:t xml:space="preserve">Cisco Services for </w:t>
            </w:r>
            <w:r w:rsidRPr="00094808">
              <w:rPr>
                <w:rFonts w:ascii="PT Serif" w:hAnsi="PT Serif"/>
              </w:rPr>
              <w:t>&lt;&lt;client&gt;&gt;</w:t>
            </w:r>
          </w:p>
        </w:tc>
        <w:tc>
          <w:tcPr>
            <w:tcW w:w="2095" w:type="dxa"/>
          </w:tcPr>
          <w:p w14:paraId="160BC87E" w14:textId="4C3381CF" w:rsidR="00B219C1" w:rsidRPr="00094808" w:rsidRDefault="00C56EFE" w:rsidP="005F4268">
            <w:pPr>
              <w:pStyle w:val="CiscoTableHeading"/>
              <w:rPr>
                <w:rFonts w:ascii="PT Serif" w:hAnsi="PT Serif"/>
              </w:rPr>
            </w:pPr>
            <w:r w:rsidRPr="00094808">
              <w:rPr>
                <w:rFonts w:ascii="PT Serif" w:hAnsi="PT Serif"/>
              </w:rPr>
              <w:t>Net Price</w:t>
            </w:r>
          </w:p>
        </w:tc>
      </w:tr>
      <w:tr w:rsidR="00B219C1" w:rsidRPr="00094808" w14:paraId="3C298551" w14:textId="77777777" w:rsidTr="00F717B1">
        <w:trPr>
          <w:cnfStyle w:val="000000100000" w:firstRow="0" w:lastRow="0" w:firstColumn="0" w:lastColumn="0" w:oddVBand="0" w:evenVBand="0" w:oddHBand="1" w:evenHBand="0" w:firstRowFirstColumn="0" w:firstRowLastColumn="0" w:lastRowFirstColumn="0" w:lastRowLastColumn="0"/>
        </w:trPr>
        <w:tc>
          <w:tcPr>
            <w:tcW w:w="7265" w:type="dxa"/>
          </w:tcPr>
          <w:p w14:paraId="060FA80D" w14:textId="77777777" w:rsidR="00B219C1" w:rsidRPr="00094808" w:rsidRDefault="00390C1A" w:rsidP="00594BD4">
            <w:pPr>
              <w:pStyle w:val="CiscoTableText"/>
              <w:rPr>
                <w:rFonts w:ascii="PT Serif" w:hAnsi="PT Serif"/>
                <w:color w:val="auto"/>
              </w:rPr>
            </w:pPr>
            <w:r w:rsidRPr="00094808">
              <w:rPr>
                <w:rFonts w:ascii="PT Serif" w:hAnsi="PT Serif"/>
                <w:color w:val="auto"/>
              </w:rPr>
              <w:t>Routing/Switching</w:t>
            </w:r>
            <w:r w:rsidR="00732123" w:rsidRPr="00094808">
              <w:rPr>
                <w:rFonts w:ascii="PT Serif" w:hAnsi="PT Serif"/>
                <w:color w:val="auto"/>
              </w:rPr>
              <w:t xml:space="preserve"> SME Support</w:t>
            </w:r>
          </w:p>
          <w:p w14:paraId="5E39C192" w14:textId="68A20E67" w:rsidR="00466004" w:rsidRPr="00094808" w:rsidDel="006365D4" w:rsidRDefault="00466004" w:rsidP="00594BD4">
            <w:pPr>
              <w:pStyle w:val="CiscoTableText"/>
              <w:rPr>
                <w:rFonts w:ascii="PT Serif" w:hAnsi="PT Serif"/>
                <w:color w:val="auto"/>
                <w:highlight w:val="yellow"/>
              </w:rPr>
            </w:pPr>
            <w:r w:rsidRPr="00094808">
              <w:rPr>
                <w:rFonts w:ascii="PT Serif" w:hAnsi="PT Serif"/>
                <w:color w:val="auto"/>
              </w:rPr>
              <w:t>SKU: CX-ATCS</w:t>
            </w:r>
            <w:r w:rsidR="00BC34D0" w:rsidRPr="00094808">
              <w:rPr>
                <w:rFonts w:ascii="PT Serif" w:hAnsi="PT Serif"/>
                <w:color w:val="auto"/>
              </w:rPr>
              <w:t>-NW-QSME</w:t>
            </w:r>
          </w:p>
        </w:tc>
        <w:tc>
          <w:tcPr>
            <w:tcW w:w="2095" w:type="dxa"/>
          </w:tcPr>
          <w:p w14:paraId="68C3D75A" w14:textId="3380951F" w:rsidR="00B219C1" w:rsidRPr="00094808" w:rsidRDefault="00F36511" w:rsidP="005F4268">
            <w:pPr>
              <w:pStyle w:val="CiscoTableText"/>
              <w:rPr>
                <w:rFonts w:ascii="PT Serif" w:hAnsi="PT Serif"/>
                <w:color w:val="auto"/>
              </w:rPr>
            </w:pPr>
            <w:r w:rsidRPr="00094808">
              <w:rPr>
                <w:rFonts w:ascii="PT Serif" w:hAnsi="PT Serif"/>
                <w:color w:val="auto"/>
              </w:rPr>
              <w:t>$</w:t>
            </w:r>
            <w:r w:rsidR="00460718" w:rsidRPr="00094808">
              <w:rPr>
                <w:rFonts w:ascii="PT Serif" w:hAnsi="PT Serif"/>
                <w:color w:val="auto"/>
              </w:rPr>
              <w:t xml:space="preserve"> </w:t>
            </w:r>
          </w:p>
        </w:tc>
      </w:tr>
      <w:tr w:rsidR="00B219C1" w:rsidRPr="00094808" w14:paraId="024543C4" w14:textId="77777777" w:rsidTr="00F717B1">
        <w:trPr>
          <w:cnfStyle w:val="000000010000" w:firstRow="0" w:lastRow="0" w:firstColumn="0" w:lastColumn="0" w:oddVBand="0" w:evenVBand="0" w:oddHBand="0" w:evenHBand="1" w:firstRowFirstColumn="0" w:firstRowLastColumn="0" w:lastRowFirstColumn="0" w:lastRowLastColumn="0"/>
        </w:trPr>
        <w:tc>
          <w:tcPr>
            <w:tcW w:w="7265" w:type="dxa"/>
          </w:tcPr>
          <w:p w14:paraId="25B3B0CD" w14:textId="77777777" w:rsidR="00B219C1" w:rsidRPr="00094808" w:rsidRDefault="00B219C1" w:rsidP="001B57A9">
            <w:pPr>
              <w:pStyle w:val="CiscoTableText"/>
              <w:jc w:val="right"/>
              <w:rPr>
                <w:rFonts w:ascii="PT Serif" w:hAnsi="PT Serif"/>
                <w:b/>
                <w:bCs/>
                <w:color w:val="auto"/>
              </w:rPr>
            </w:pPr>
            <w:r w:rsidRPr="00094808">
              <w:rPr>
                <w:rFonts w:ascii="PT Serif" w:hAnsi="PT Serif"/>
                <w:b/>
                <w:bCs/>
                <w:color w:val="auto"/>
              </w:rPr>
              <w:t>Total:</w:t>
            </w:r>
          </w:p>
        </w:tc>
        <w:tc>
          <w:tcPr>
            <w:tcW w:w="2095" w:type="dxa"/>
          </w:tcPr>
          <w:p w14:paraId="799272A6" w14:textId="4780CE8B" w:rsidR="00B219C1" w:rsidRPr="00094808" w:rsidRDefault="00FA5778" w:rsidP="005F4268">
            <w:pPr>
              <w:pStyle w:val="CiscoTableText"/>
              <w:rPr>
                <w:rFonts w:ascii="PT Serif" w:hAnsi="PT Serif"/>
                <w:b/>
                <w:bCs/>
                <w:color w:val="auto"/>
              </w:rPr>
            </w:pPr>
            <w:r w:rsidRPr="00094808">
              <w:rPr>
                <w:rFonts w:ascii="PT Serif" w:hAnsi="PT Serif"/>
                <w:b/>
                <w:bCs/>
                <w:color w:val="auto"/>
              </w:rPr>
              <w:t>$</w:t>
            </w:r>
            <w:r w:rsidR="00C3538F" w:rsidRPr="00094808">
              <w:rPr>
                <w:rFonts w:ascii="PT Serif" w:hAnsi="PT Serif"/>
                <w:b/>
                <w:bCs/>
                <w:color w:val="auto"/>
              </w:rPr>
              <w:t xml:space="preserve"> </w:t>
            </w:r>
          </w:p>
        </w:tc>
      </w:tr>
    </w:tbl>
    <w:bookmarkEnd w:id="36"/>
    <w:bookmarkEnd w:id="37"/>
    <w:bookmarkEnd w:id="38"/>
    <w:bookmarkEnd w:id="39"/>
    <w:bookmarkEnd w:id="40"/>
    <w:p w14:paraId="68E9C2B3" w14:textId="6434F775" w:rsidR="00243DEE" w:rsidRPr="00094808" w:rsidRDefault="00243DEE" w:rsidP="00243DEE">
      <w:pPr>
        <w:rPr>
          <w:rFonts w:ascii="PT Serif" w:eastAsia="Times New Roman" w:hAnsi="PT Serif" w:cs="Arial"/>
          <w:color w:val="auto"/>
        </w:rPr>
      </w:pPr>
      <w:r w:rsidRPr="00094808">
        <w:rPr>
          <w:rFonts w:ascii="PT Serif" w:eastAsia="Times New Roman" w:hAnsi="PT Serif" w:cs="Arial"/>
          <w:color w:val="auto"/>
        </w:rPr>
        <w:t>*Pricing is estimated Partner pricing for budgetary purposes only, Partner may adjust final pricing.</w:t>
      </w:r>
    </w:p>
    <w:p w14:paraId="6ADF3ADF" w14:textId="3509CA01" w:rsidR="00243DEE" w:rsidRPr="00094808" w:rsidRDefault="00243DEE" w:rsidP="00243DEE">
      <w:pPr>
        <w:pStyle w:val="CXSMText"/>
        <w:rPr>
          <w:rFonts w:ascii="PT Serif" w:hAnsi="PT Serif"/>
        </w:rPr>
      </w:pPr>
      <w:r w:rsidRPr="00094808">
        <w:rPr>
          <w:rFonts w:ascii="PT Serif" w:hAnsi="PT Serif"/>
        </w:rPr>
        <w:t>*Travel and Expenses (“T&amp;E”) are NOT included or itemized in the above pricing.</w:t>
      </w:r>
    </w:p>
    <w:p w14:paraId="10E261CB" w14:textId="77777777" w:rsidR="00243DEE" w:rsidRPr="00094808" w:rsidRDefault="00243DEE" w:rsidP="00243DEE">
      <w:pPr>
        <w:pStyle w:val="CXSMText"/>
        <w:rPr>
          <w:rFonts w:ascii="PT Serif" w:hAnsi="PT Serif"/>
        </w:rPr>
      </w:pPr>
      <w:r w:rsidRPr="00094808">
        <w:rPr>
          <w:rFonts w:ascii="PT Serif" w:hAnsi="PT Serif"/>
        </w:rPr>
        <w:t>*Pricing is for remote services only.</w:t>
      </w:r>
    </w:p>
    <w:p w14:paraId="5F8F90DA" w14:textId="77777777" w:rsidR="009B367F" w:rsidRPr="00781F71" w:rsidRDefault="009B367F" w:rsidP="00781F71">
      <w:pPr>
        <w:pStyle w:val="CiscoASText"/>
        <w:rPr>
          <w:rFonts w:asciiTheme="minorHAnsi" w:eastAsiaTheme="minorHAnsi" w:hAnsiTheme="minorHAnsi" w:cstheme="minorBidi"/>
          <w:szCs w:val="20"/>
        </w:rPr>
      </w:pPr>
    </w:p>
    <w:sectPr w:rsidR="009B367F" w:rsidRPr="00781F71" w:rsidSect="00AB5DFD">
      <w:headerReference w:type="default" r:id="rId24"/>
      <w:footerReference w:type="even" r:id="rId25"/>
      <w:footerReference w:type="default" r:id="rId26"/>
      <w:footerReference w:type="first" r:id="rId27"/>
      <w:pgSz w:w="12240" w:h="15840"/>
      <w:pgMar w:top="1584"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F4072C" w14:textId="77777777" w:rsidR="00B10803" w:rsidRDefault="00B10803" w:rsidP="008943FB">
      <w:pPr>
        <w:spacing w:before="0" w:after="0" w:line="240" w:lineRule="auto"/>
      </w:pPr>
      <w:r>
        <w:separator/>
      </w:r>
    </w:p>
  </w:endnote>
  <w:endnote w:type="continuationSeparator" w:id="0">
    <w:p w14:paraId="6DCA5EB9" w14:textId="77777777" w:rsidR="00B10803" w:rsidRDefault="00B10803" w:rsidP="008943F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4D"/>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EFF" w:usb1="C000785B" w:usb2="00000009" w:usb3="00000000" w:csb0="000001FF" w:csb1="00000000"/>
  </w:font>
  <w:font w:name="CiscoSansTT Light">
    <w:panose1 w:val="020B0503020201020303"/>
    <w:charset w:val="00"/>
    <w:family w:val="swiss"/>
    <w:pitch w:val="variable"/>
    <w:sig w:usb0="A00002FF" w:usb1="100078FB" w:usb2="00000008" w:usb3="00000000" w:csb0="0000019F" w:csb1="00000000"/>
  </w:font>
  <w:font w:name="CiscoSansTT ExtraLight">
    <w:altName w:val="Calibri"/>
    <w:panose1 w:val="020B0303020201020303"/>
    <w:charset w:val="00"/>
    <w:family w:val="swiss"/>
    <w:pitch w:val="variable"/>
    <w:sig w:usb0="A00002FF" w:usb1="100078FB" w:usb2="00000008"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Arial Bold">
    <w:altName w:val="Arial"/>
    <w:panose1 w:val="020B0604020202020204"/>
    <w:charset w:val="00"/>
    <w:family w:val="auto"/>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PT Serif">
    <w:panose1 w:val="020A0603040505020204"/>
    <w:charset w:val="4D"/>
    <w:family w:val="roman"/>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A1AE2" w14:textId="4E398716" w:rsidR="00ED19C6" w:rsidRDefault="00ED19C6">
    <w:pPr>
      <w:pStyle w:val="Footer"/>
    </w:pPr>
    <w:r>
      <w:rPr>
        <w:noProof/>
      </w:rPr>
      <mc:AlternateContent>
        <mc:Choice Requires="wps">
          <w:drawing>
            <wp:anchor distT="0" distB="0" distL="0" distR="0" simplePos="0" relativeHeight="251662336" behindDoc="0" locked="0" layoutInCell="1" allowOverlap="1" wp14:anchorId="100042AB" wp14:editId="15D4CE30">
              <wp:simplePos x="635" y="635"/>
              <wp:positionH relativeFrom="page">
                <wp:align>right</wp:align>
              </wp:positionH>
              <wp:positionV relativeFrom="page">
                <wp:align>bottom</wp:align>
              </wp:positionV>
              <wp:extent cx="993140" cy="409575"/>
              <wp:effectExtent l="0" t="0" r="0" b="0"/>
              <wp:wrapNone/>
              <wp:docPr id="1791339409" name="Text Box 2"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93140" cy="409575"/>
                      </a:xfrm>
                      <a:prstGeom prst="rect">
                        <a:avLst/>
                      </a:prstGeom>
                      <a:noFill/>
                      <a:ln>
                        <a:noFill/>
                      </a:ln>
                    </wps:spPr>
                    <wps:txbx>
                      <w:txbxContent>
                        <w:p w14:paraId="18D62819" w14:textId="6ACCF948" w:rsidR="00ED19C6" w:rsidRPr="00ED19C6" w:rsidRDefault="00ED19C6" w:rsidP="00ED19C6">
                          <w:pPr>
                            <w:spacing w:after="0"/>
                            <w:rPr>
                              <w:rFonts w:ascii="Calibri" w:eastAsia="Calibri" w:hAnsi="Calibri" w:cs="Calibri"/>
                              <w:noProof/>
                              <w:color w:val="000000"/>
                              <w:sz w:val="16"/>
                              <w:szCs w:val="16"/>
                            </w:rPr>
                          </w:pPr>
                          <w:r w:rsidRPr="00ED19C6">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100042AB" id="_x0000_t202" coordsize="21600,21600" o:spt="202" path="m,l,21600r21600,l21600,xe">
              <v:stroke joinstyle="miter"/>
              <v:path gradientshapeok="t" o:connecttype="rect"/>
            </v:shapetype>
            <v:shape id="Text Box 2" o:spid="_x0000_s1026" type="#_x0000_t202" alt="Cisco Confidential" style="position:absolute;margin-left:27pt;margin-top:0;width:78.2pt;height:32.25pt;z-index:251662336;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" filled="f" stroked="f">
              <v:fill o:detectmouseclick="t"/>
              <v:textbox style="mso-fit-shape-to-text:t" inset="0,0,20pt,15pt">
                <w:txbxContent>
                  <w:p w14:paraId="18D62819" w14:textId="6ACCF948" w:rsidR="00ED19C6" w:rsidRPr="00ED19C6" w:rsidRDefault="00ED19C6" w:rsidP="00ED19C6">
                    <w:pPr>
                      <w:spacing w:after="0"/>
                      <w:rPr>
                        <w:rFonts w:ascii="Calibri" w:eastAsia="Calibri" w:hAnsi="Calibri" w:cs="Calibri"/>
                        <w:noProof/>
                        <w:color w:val="000000"/>
                        <w:sz w:val="16"/>
                        <w:szCs w:val="16"/>
                      </w:rPr>
                    </w:pPr>
                    <w:r w:rsidRPr="00ED19C6">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F5809" w14:textId="58EEA359" w:rsidR="00ED19C6" w:rsidRDefault="00ED19C6">
    <w:pPr>
      <w:pStyle w:val="Footer"/>
    </w:pPr>
    <w:r>
      <w:rPr>
        <w:noProof/>
      </w:rPr>
      <mc:AlternateContent>
        <mc:Choice Requires="wps">
          <w:drawing>
            <wp:anchor distT="0" distB="0" distL="0" distR="0" simplePos="0" relativeHeight="251663360" behindDoc="0" locked="0" layoutInCell="1" allowOverlap="1" wp14:anchorId="55FD7DF3" wp14:editId="44B354DD">
              <wp:simplePos x="0" y="0"/>
              <wp:positionH relativeFrom="page">
                <wp:align>right</wp:align>
              </wp:positionH>
              <wp:positionV relativeFrom="page">
                <wp:align>bottom</wp:align>
              </wp:positionV>
              <wp:extent cx="993140" cy="409575"/>
              <wp:effectExtent l="0" t="0" r="0" b="0"/>
              <wp:wrapNone/>
              <wp:docPr id="791107265" name="Text Box 3"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93140" cy="409575"/>
                      </a:xfrm>
                      <a:prstGeom prst="rect">
                        <a:avLst/>
                      </a:prstGeom>
                      <a:noFill/>
                      <a:ln>
                        <a:noFill/>
                      </a:ln>
                    </wps:spPr>
                    <wps:txbx>
                      <w:txbxContent>
                        <w:p w14:paraId="009DDD2E" w14:textId="433ADDAA" w:rsidR="00ED19C6" w:rsidRPr="00ED19C6" w:rsidRDefault="00ED19C6" w:rsidP="00ED19C6">
                          <w:pPr>
                            <w:spacing w:after="0"/>
                            <w:rPr>
                              <w:rFonts w:ascii="Calibri" w:eastAsia="Calibri" w:hAnsi="Calibri" w:cs="Calibri"/>
                              <w:noProof/>
                              <w:color w:val="000000"/>
                              <w:sz w:val="16"/>
                              <w:szCs w:val="16"/>
                            </w:rPr>
                          </w:pPr>
                          <w:r w:rsidRPr="00ED19C6">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55FD7DF3" id="_x0000_t202" coordsize="21600,21600" o:spt="202" path="m,l,21600r21600,l21600,xe">
              <v:stroke joinstyle="miter"/>
              <v:path gradientshapeok="t" o:connecttype="rect"/>
            </v:shapetype>
            <v:shape id="Text Box 3" o:spid="_x0000_s1027" type="#_x0000_t202" alt="Cisco Confidential" style="position:absolute;margin-left:27pt;margin-top:0;width:78.2pt;height:32.25pt;z-index:25166336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" filled="f" stroked="f">
              <v:fill o:detectmouseclick="t"/>
              <v:textbox style="mso-fit-shape-to-text:t" inset="0,0,20pt,15pt">
                <w:txbxContent>
                  <w:p w14:paraId="009DDD2E" w14:textId="433ADDAA" w:rsidR="00ED19C6" w:rsidRPr="00ED19C6" w:rsidRDefault="00ED19C6" w:rsidP="00ED19C6">
                    <w:pPr>
                      <w:spacing w:after="0"/>
                      <w:rPr>
                        <w:rFonts w:ascii="Calibri" w:eastAsia="Calibri" w:hAnsi="Calibri" w:cs="Calibri"/>
                        <w:noProof/>
                        <w:color w:val="000000"/>
                        <w:sz w:val="16"/>
                        <w:szCs w:val="16"/>
                      </w:rPr>
                    </w:pPr>
                    <w:r w:rsidRPr="00ED19C6">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C1EC2" w14:textId="2320DD9C" w:rsidR="00ED19C6" w:rsidRDefault="00ED19C6">
    <w:pPr>
      <w:pStyle w:val="Footer"/>
    </w:pPr>
    <w:r>
      <w:rPr>
        <w:noProof/>
      </w:rPr>
      <mc:AlternateContent>
        <mc:Choice Requires="wps">
          <w:drawing>
            <wp:anchor distT="0" distB="0" distL="0" distR="0" simplePos="0" relativeHeight="251661312" behindDoc="0" locked="0" layoutInCell="1" allowOverlap="1" wp14:anchorId="3EE266E4" wp14:editId="52B43608">
              <wp:simplePos x="635" y="635"/>
              <wp:positionH relativeFrom="page">
                <wp:align>right</wp:align>
              </wp:positionH>
              <wp:positionV relativeFrom="page">
                <wp:align>bottom</wp:align>
              </wp:positionV>
              <wp:extent cx="993140" cy="409575"/>
              <wp:effectExtent l="0" t="0" r="0" b="0"/>
              <wp:wrapNone/>
              <wp:docPr id="1407061271" name="Text Box 1"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93140" cy="409575"/>
                      </a:xfrm>
                      <a:prstGeom prst="rect">
                        <a:avLst/>
                      </a:prstGeom>
                      <a:noFill/>
                      <a:ln>
                        <a:noFill/>
                      </a:ln>
                    </wps:spPr>
                    <wps:txbx>
                      <w:txbxContent>
                        <w:p w14:paraId="247177B4" w14:textId="300A02B1" w:rsidR="00ED19C6" w:rsidRPr="00ED19C6" w:rsidRDefault="00ED19C6" w:rsidP="00ED19C6">
                          <w:pPr>
                            <w:spacing w:after="0"/>
                            <w:rPr>
                              <w:rFonts w:ascii="Calibri" w:eastAsia="Calibri" w:hAnsi="Calibri" w:cs="Calibri"/>
                              <w:noProof/>
                              <w:color w:val="000000"/>
                              <w:sz w:val="16"/>
                              <w:szCs w:val="16"/>
                            </w:rPr>
                          </w:pPr>
                          <w:r w:rsidRPr="00ED19C6">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3EE266E4" id="_x0000_t202" coordsize="21600,21600" o:spt="202" path="m,l,21600r21600,l21600,xe">
              <v:stroke joinstyle="miter"/>
              <v:path gradientshapeok="t" o:connecttype="rect"/>
            </v:shapetype>
            <v:shape id="Text Box 1" o:spid="_x0000_s1028" type="#_x0000_t202" alt="Cisco Confidential" style="position:absolute;margin-left:27pt;margin-top:0;width:78.2pt;height:32.25pt;z-index:251661312;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" filled="f" stroked="f">
              <v:fill o:detectmouseclick="t"/>
              <v:textbox style="mso-fit-shape-to-text:t" inset="0,0,20pt,15pt">
                <w:txbxContent>
                  <w:p w14:paraId="247177B4" w14:textId="300A02B1" w:rsidR="00ED19C6" w:rsidRPr="00ED19C6" w:rsidRDefault="00ED19C6" w:rsidP="00ED19C6">
                    <w:pPr>
                      <w:spacing w:after="0"/>
                      <w:rPr>
                        <w:rFonts w:ascii="Calibri" w:eastAsia="Calibri" w:hAnsi="Calibri" w:cs="Calibri"/>
                        <w:noProof/>
                        <w:color w:val="000000"/>
                        <w:sz w:val="16"/>
                        <w:szCs w:val="16"/>
                      </w:rPr>
                    </w:pPr>
                    <w:r w:rsidRPr="00ED19C6">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45AF8" w14:textId="31E48919" w:rsidR="00ED19C6" w:rsidRDefault="00ED19C6">
    <w:pPr>
      <w:pStyle w:val="Footer"/>
    </w:pPr>
    <w:r>
      <w:rPr>
        <w:noProof/>
      </w:rPr>
      <mc:AlternateContent>
        <mc:Choice Requires="wps">
          <w:drawing>
            <wp:anchor distT="0" distB="0" distL="0" distR="0" simplePos="0" relativeHeight="251665408" behindDoc="0" locked="0" layoutInCell="1" allowOverlap="1" wp14:anchorId="276C530F" wp14:editId="694F2FB0">
              <wp:simplePos x="635" y="635"/>
              <wp:positionH relativeFrom="page">
                <wp:align>right</wp:align>
              </wp:positionH>
              <wp:positionV relativeFrom="page">
                <wp:align>bottom</wp:align>
              </wp:positionV>
              <wp:extent cx="993140" cy="409575"/>
              <wp:effectExtent l="0" t="0" r="0" b="0"/>
              <wp:wrapNone/>
              <wp:docPr id="1021397937" name="Text Box 5"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93140" cy="409575"/>
                      </a:xfrm>
                      <a:prstGeom prst="rect">
                        <a:avLst/>
                      </a:prstGeom>
                      <a:noFill/>
                      <a:ln>
                        <a:noFill/>
                      </a:ln>
                    </wps:spPr>
                    <wps:txbx>
                      <w:txbxContent>
                        <w:p w14:paraId="5FF603CF" w14:textId="7BFD0ADC" w:rsidR="00ED19C6" w:rsidRPr="00ED19C6" w:rsidRDefault="00ED19C6" w:rsidP="00ED19C6">
                          <w:pPr>
                            <w:spacing w:after="0"/>
                            <w:rPr>
                              <w:rFonts w:ascii="Calibri" w:eastAsia="Calibri" w:hAnsi="Calibri" w:cs="Calibri"/>
                              <w:noProof/>
                              <w:color w:val="000000"/>
                              <w:sz w:val="16"/>
                              <w:szCs w:val="16"/>
                            </w:rPr>
                          </w:pPr>
                          <w:r w:rsidRPr="00ED19C6">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276C530F" id="_x0000_t202" coordsize="21600,21600" o:spt="202" path="m,l,21600r21600,l21600,xe">
              <v:stroke joinstyle="miter"/>
              <v:path gradientshapeok="t" o:connecttype="rect"/>
            </v:shapetype>
            <v:shape id="Text Box 5" o:spid="_x0000_s1029" type="#_x0000_t202" alt="Cisco Confidential" style="position:absolute;margin-left:27pt;margin-top:0;width:78.2pt;height:32.25pt;z-index:25166540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" filled="f" stroked="f">
              <v:fill o:detectmouseclick="t"/>
              <v:textbox style="mso-fit-shape-to-text:t" inset="0,0,20pt,15pt">
                <w:txbxContent>
                  <w:p w14:paraId="5FF603CF" w14:textId="7BFD0ADC" w:rsidR="00ED19C6" w:rsidRPr="00ED19C6" w:rsidRDefault="00ED19C6" w:rsidP="00ED19C6">
                    <w:pPr>
                      <w:spacing w:after="0"/>
                      <w:rPr>
                        <w:rFonts w:ascii="Calibri" w:eastAsia="Calibri" w:hAnsi="Calibri" w:cs="Calibri"/>
                        <w:noProof/>
                        <w:color w:val="000000"/>
                        <w:sz w:val="16"/>
                        <w:szCs w:val="16"/>
                      </w:rPr>
                    </w:pPr>
                    <w:r w:rsidRPr="00ED19C6">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CAB2F" w14:textId="03DE5C04" w:rsidR="00DF75D4" w:rsidRDefault="00ED19C6" w:rsidP="0038766C">
    <w:pPr>
      <w:pStyle w:val="CiscoFooter"/>
      <w:tabs>
        <w:tab w:val="left" w:pos="5040"/>
      </w:tabs>
      <w:spacing w:after="0"/>
    </w:pPr>
    <w:r>
      <w:rPr>
        <w:noProof/>
      </w:rPr>
      <mc:AlternateContent>
        <mc:Choice Requires="wps">
          <w:drawing>
            <wp:anchor distT="0" distB="0" distL="0" distR="0" simplePos="0" relativeHeight="251666432" behindDoc="0" locked="0" layoutInCell="1" allowOverlap="1" wp14:anchorId="047CBDBA" wp14:editId="067F0F51">
              <wp:simplePos x="635" y="635"/>
              <wp:positionH relativeFrom="page">
                <wp:align>right</wp:align>
              </wp:positionH>
              <wp:positionV relativeFrom="page">
                <wp:align>bottom</wp:align>
              </wp:positionV>
              <wp:extent cx="993140" cy="409575"/>
              <wp:effectExtent l="0" t="0" r="0" b="0"/>
              <wp:wrapNone/>
              <wp:docPr id="761842413" name="Text Box 6"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93140" cy="409575"/>
                      </a:xfrm>
                      <a:prstGeom prst="rect">
                        <a:avLst/>
                      </a:prstGeom>
                      <a:noFill/>
                      <a:ln>
                        <a:noFill/>
                      </a:ln>
                    </wps:spPr>
                    <wps:txbx>
                      <w:txbxContent>
                        <w:p w14:paraId="4454D53A" w14:textId="0584E29F" w:rsidR="00ED19C6" w:rsidRPr="00ED19C6" w:rsidRDefault="00ED19C6" w:rsidP="00ED19C6">
                          <w:pPr>
                            <w:spacing w:after="0"/>
                            <w:rPr>
                              <w:rFonts w:ascii="Calibri" w:eastAsia="Calibri" w:hAnsi="Calibri" w:cs="Calibri"/>
                              <w:noProof/>
                              <w:color w:val="000000"/>
                              <w:sz w:val="16"/>
                              <w:szCs w:val="16"/>
                            </w:rPr>
                          </w:pPr>
                          <w:r w:rsidRPr="00ED19C6">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047CBDBA" id="_x0000_t202" coordsize="21600,21600" o:spt="202" path="m,l,21600r21600,l21600,xe">
              <v:stroke joinstyle="miter"/>
              <v:path gradientshapeok="t" o:connecttype="rect"/>
            </v:shapetype>
            <v:shape id="Text Box 6" o:spid="_x0000_s1030" type="#_x0000_t202" alt="Cisco Confidential" style="position:absolute;margin-left:27pt;margin-top:0;width:78.2pt;height:32.25pt;z-index:251666432;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" filled="f" stroked="f">
              <v:fill o:detectmouseclick="t"/>
              <v:textbox style="mso-fit-shape-to-text:t" inset="0,0,20pt,15pt">
                <w:txbxContent>
                  <w:p w14:paraId="4454D53A" w14:textId="0584E29F" w:rsidR="00ED19C6" w:rsidRPr="00ED19C6" w:rsidRDefault="00ED19C6" w:rsidP="00ED19C6">
                    <w:pPr>
                      <w:spacing w:after="0"/>
                      <w:rPr>
                        <w:rFonts w:ascii="Calibri" w:eastAsia="Calibri" w:hAnsi="Calibri" w:cs="Calibri"/>
                        <w:noProof/>
                        <w:color w:val="000000"/>
                        <w:sz w:val="16"/>
                        <w:szCs w:val="16"/>
                      </w:rPr>
                    </w:pPr>
                    <w:r w:rsidRPr="00ED19C6">
                      <w:rPr>
                        <w:rFonts w:ascii="Calibri" w:eastAsia="Calibri" w:hAnsi="Calibri" w:cs="Calibri"/>
                        <w:noProof/>
                        <w:color w:val="000000"/>
                        <w:sz w:val="16"/>
                        <w:szCs w:val="16"/>
                      </w:rPr>
                      <w:t>Cisco Confidential</w:t>
                    </w:r>
                  </w:p>
                </w:txbxContent>
              </v:textbox>
              <w10:wrap anchorx="page" anchory="page"/>
            </v:shape>
          </w:pict>
        </mc:Fallback>
      </mc:AlternateContent>
    </w:r>
    <w:r w:rsidR="00DF75D4">
      <w:rPr>
        <w:noProof/>
      </w:rPr>
      <w:drawing>
        <wp:anchor distT="0" distB="0" distL="114300" distR="114300" simplePos="0" relativeHeight="251658240" behindDoc="1" locked="0" layoutInCell="0" allowOverlap="0" wp14:anchorId="17EC1CAE" wp14:editId="5814FB61">
          <wp:simplePos x="0" y="0"/>
          <wp:positionH relativeFrom="column">
            <wp:align>right</wp:align>
          </wp:positionH>
          <wp:positionV relativeFrom="margin">
            <wp:posOffset>8352790</wp:posOffset>
          </wp:positionV>
          <wp:extent cx="429895" cy="228600"/>
          <wp:effectExtent l="0" t="0" r="8255" b="0"/>
          <wp:wrapTight wrapText="bothSides">
            <wp:wrapPolygon edited="0">
              <wp:start x="2871" y="0"/>
              <wp:lineTo x="0" y="1800"/>
              <wp:lineTo x="0" y="19800"/>
              <wp:lineTo x="20100" y="19800"/>
              <wp:lineTo x="21058" y="10800"/>
              <wp:lineTo x="21058" y="1800"/>
              <wp:lineTo x="18186" y="0"/>
              <wp:lineTo x="2871"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9895" cy="228600"/>
                  </a:xfrm>
                  <a:prstGeom prst="rect">
                    <a:avLst/>
                  </a:prstGeom>
                  <a:noFill/>
                </pic:spPr>
              </pic:pic>
            </a:graphicData>
          </a:graphic>
          <wp14:sizeRelH relativeFrom="page">
            <wp14:pctWidth>0</wp14:pctWidth>
          </wp14:sizeRelH>
          <wp14:sizeRelV relativeFrom="page">
            <wp14:pctHeight>0</wp14:pctHeight>
          </wp14:sizeRelV>
        </wp:anchor>
      </w:drawing>
    </w:r>
    <w:r w:rsidR="00DF75D4">
      <w:t>Cisco Confidential and Proprietary</w:t>
    </w:r>
  </w:p>
  <w:p w14:paraId="173FEC2A" w14:textId="77777777" w:rsidR="00DF75D4" w:rsidRPr="00AF0C35" w:rsidRDefault="00DF75D4" w:rsidP="0038766C">
    <w:pPr>
      <w:pStyle w:val="CiscoFooter"/>
      <w:spacing w:after="0"/>
    </w:pPr>
    <w:r>
      <w:t>© 2018 Cisco and/or its affiliates.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FB3A4" w14:textId="7FA69800" w:rsidR="00ED19C6" w:rsidRDefault="00ED19C6">
    <w:pPr>
      <w:pStyle w:val="Footer"/>
    </w:pPr>
    <w:r>
      <w:rPr>
        <w:noProof/>
      </w:rPr>
      <mc:AlternateContent>
        <mc:Choice Requires="wps">
          <w:drawing>
            <wp:anchor distT="0" distB="0" distL="0" distR="0" simplePos="0" relativeHeight="251664384" behindDoc="0" locked="0" layoutInCell="1" allowOverlap="1" wp14:anchorId="3522374E" wp14:editId="03CA465E">
              <wp:simplePos x="635" y="635"/>
              <wp:positionH relativeFrom="page">
                <wp:align>right</wp:align>
              </wp:positionH>
              <wp:positionV relativeFrom="page">
                <wp:align>bottom</wp:align>
              </wp:positionV>
              <wp:extent cx="993140" cy="409575"/>
              <wp:effectExtent l="0" t="0" r="0" b="0"/>
              <wp:wrapNone/>
              <wp:docPr id="528483375" name="Text Box 4"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93140" cy="409575"/>
                      </a:xfrm>
                      <a:prstGeom prst="rect">
                        <a:avLst/>
                      </a:prstGeom>
                      <a:noFill/>
                      <a:ln>
                        <a:noFill/>
                      </a:ln>
                    </wps:spPr>
                    <wps:txbx>
                      <w:txbxContent>
                        <w:p w14:paraId="254F9C13" w14:textId="7A2354EC" w:rsidR="00ED19C6" w:rsidRPr="00ED19C6" w:rsidRDefault="00ED19C6" w:rsidP="00ED19C6">
                          <w:pPr>
                            <w:spacing w:after="0"/>
                            <w:rPr>
                              <w:rFonts w:ascii="Calibri" w:eastAsia="Calibri" w:hAnsi="Calibri" w:cs="Calibri"/>
                              <w:noProof/>
                              <w:color w:val="000000"/>
                              <w:sz w:val="16"/>
                              <w:szCs w:val="16"/>
                            </w:rPr>
                          </w:pPr>
                          <w:r w:rsidRPr="00ED19C6">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3522374E" id="_x0000_t202" coordsize="21600,21600" o:spt="202" path="m,l,21600r21600,l21600,xe">
              <v:stroke joinstyle="miter"/>
              <v:path gradientshapeok="t" o:connecttype="rect"/>
            </v:shapetype>
            <v:shape id="Text Box 4" o:spid="_x0000_s1031" type="#_x0000_t202" alt="Cisco Confidential" style="position:absolute;margin-left:27pt;margin-top:0;width:78.2pt;height:32.25pt;z-index:25166438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" filled="f" stroked="f">
              <v:fill o:detectmouseclick="t"/>
              <v:textbox style="mso-fit-shape-to-text:t" inset="0,0,20pt,15pt">
                <w:txbxContent>
                  <w:p w14:paraId="254F9C13" w14:textId="7A2354EC" w:rsidR="00ED19C6" w:rsidRPr="00ED19C6" w:rsidRDefault="00ED19C6" w:rsidP="00ED19C6">
                    <w:pPr>
                      <w:spacing w:after="0"/>
                      <w:rPr>
                        <w:rFonts w:ascii="Calibri" w:eastAsia="Calibri" w:hAnsi="Calibri" w:cs="Calibri"/>
                        <w:noProof/>
                        <w:color w:val="000000"/>
                        <w:sz w:val="16"/>
                        <w:szCs w:val="16"/>
                      </w:rPr>
                    </w:pPr>
                    <w:r w:rsidRPr="00ED19C6">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734B1" w14:textId="619144D1" w:rsidR="00ED19C6" w:rsidRDefault="00ED19C6">
    <w:pPr>
      <w:pStyle w:val="Footer"/>
    </w:pPr>
    <w:r>
      <w:rPr>
        <w:noProof/>
      </w:rPr>
      <mc:AlternateContent>
        <mc:Choice Requires="wps">
          <w:drawing>
            <wp:anchor distT="0" distB="0" distL="0" distR="0" simplePos="0" relativeHeight="251668480" behindDoc="0" locked="0" layoutInCell="1" allowOverlap="1" wp14:anchorId="1D09E83C" wp14:editId="248A894E">
              <wp:simplePos x="635" y="635"/>
              <wp:positionH relativeFrom="page">
                <wp:align>right</wp:align>
              </wp:positionH>
              <wp:positionV relativeFrom="page">
                <wp:align>bottom</wp:align>
              </wp:positionV>
              <wp:extent cx="993140" cy="409575"/>
              <wp:effectExtent l="0" t="0" r="0" b="0"/>
              <wp:wrapNone/>
              <wp:docPr id="687193145" name="Text Box 8"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93140" cy="409575"/>
                      </a:xfrm>
                      <a:prstGeom prst="rect">
                        <a:avLst/>
                      </a:prstGeom>
                      <a:noFill/>
                      <a:ln>
                        <a:noFill/>
                      </a:ln>
                    </wps:spPr>
                    <wps:txbx>
                      <w:txbxContent>
                        <w:p w14:paraId="316B2158" w14:textId="75EAEA68" w:rsidR="00ED19C6" w:rsidRPr="00ED19C6" w:rsidRDefault="00ED19C6" w:rsidP="00ED19C6">
                          <w:pPr>
                            <w:spacing w:after="0"/>
                            <w:rPr>
                              <w:rFonts w:ascii="Calibri" w:eastAsia="Calibri" w:hAnsi="Calibri" w:cs="Calibri"/>
                              <w:noProof/>
                              <w:color w:val="000000"/>
                              <w:sz w:val="16"/>
                              <w:szCs w:val="16"/>
                            </w:rPr>
                          </w:pPr>
                          <w:r w:rsidRPr="00ED19C6">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1D09E83C" id="_x0000_t202" coordsize="21600,21600" o:spt="202" path="m,l,21600r21600,l21600,xe">
              <v:stroke joinstyle="miter"/>
              <v:path gradientshapeok="t" o:connecttype="rect"/>
            </v:shapetype>
            <v:shape id="Text Box 8" o:spid="_x0000_s1032" type="#_x0000_t202" alt="Cisco Confidential" style="position:absolute;margin-left:27pt;margin-top:0;width:78.2pt;height:32.25pt;z-index:25166848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" filled="f" stroked="f">
              <v:fill o:detectmouseclick="t"/>
              <v:textbox style="mso-fit-shape-to-text:t" inset="0,0,20pt,15pt">
                <w:txbxContent>
                  <w:p w14:paraId="316B2158" w14:textId="75EAEA68" w:rsidR="00ED19C6" w:rsidRPr="00ED19C6" w:rsidRDefault="00ED19C6" w:rsidP="00ED19C6">
                    <w:pPr>
                      <w:spacing w:after="0"/>
                      <w:rPr>
                        <w:rFonts w:ascii="Calibri" w:eastAsia="Calibri" w:hAnsi="Calibri" w:cs="Calibri"/>
                        <w:noProof/>
                        <w:color w:val="000000"/>
                        <w:sz w:val="16"/>
                        <w:szCs w:val="16"/>
                      </w:rPr>
                    </w:pPr>
                    <w:r w:rsidRPr="00ED19C6">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FF6C5" w14:textId="4402DE70" w:rsidR="00DF75D4" w:rsidRDefault="00ED19C6" w:rsidP="00C34CBC">
    <w:pPr>
      <w:pStyle w:val="CiscoFooter"/>
    </w:pPr>
    <w:r>
      <w:rPr>
        <w:noProof/>
      </w:rPr>
      <mc:AlternateContent>
        <mc:Choice Requires="wps">
          <w:drawing>
            <wp:anchor distT="0" distB="0" distL="0" distR="0" simplePos="0" relativeHeight="251669504" behindDoc="0" locked="0" layoutInCell="1" allowOverlap="1" wp14:anchorId="3D1C3F63" wp14:editId="466034C0">
              <wp:simplePos x="635" y="635"/>
              <wp:positionH relativeFrom="page">
                <wp:align>right</wp:align>
              </wp:positionH>
              <wp:positionV relativeFrom="page">
                <wp:align>bottom</wp:align>
              </wp:positionV>
              <wp:extent cx="993140" cy="409575"/>
              <wp:effectExtent l="0" t="0" r="0" b="0"/>
              <wp:wrapNone/>
              <wp:docPr id="1722046128" name="Text Box 9"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93140" cy="409575"/>
                      </a:xfrm>
                      <a:prstGeom prst="rect">
                        <a:avLst/>
                      </a:prstGeom>
                      <a:noFill/>
                      <a:ln>
                        <a:noFill/>
                      </a:ln>
                    </wps:spPr>
                    <wps:txbx>
                      <w:txbxContent>
                        <w:p w14:paraId="294AE593" w14:textId="395612C4" w:rsidR="00ED19C6" w:rsidRPr="00ED19C6" w:rsidRDefault="00ED19C6" w:rsidP="00ED19C6">
                          <w:pPr>
                            <w:spacing w:after="0"/>
                            <w:rPr>
                              <w:rFonts w:ascii="Calibri" w:eastAsia="Calibri" w:hAnsi="Calibri" w:cs="Calibri"/>
                              <w:noProof/>
                              <w:color w:val="000000"/>
                              <w:sz w:val="16"/>
                              <w:szCs w:val="16"/>
                            </w:rPr>
                          </w:pPr>
                          <w:r w:rsidRPr="00ED19C6">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3D1C3F63" id="_x0000_t202" coordsize="21600,21600" o:spt="202" path="m,l,21600r21600,l21600,xe">
              <v:stroke joinstyle="miter"/>
              <v:path gradientshapeok="t" o:connecttype="rect"/>
            </v:shapetype>
            <v:shape id="Text Box 9" o:spid="_x0000_s1033" type="#_x0000_t202" alt="Cisco Confidential" style="position:absolute;margin-left:27pt;margin-top:0;width:78.2pt;height:32.25pt;z-index:25166950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" filled="f" stroked="f">
              <v:fill o:detectmouseclick="t"/>
              <v:textbox style="mso-fit-shape-to-text:t" inset="0,0,20pt,15pt">
                <w:txbxContent>
                  <w:p w14:paraId="294AE593" w14:textId="395612C4" w:rsidR="00ED19C6" w:rsidRPr="00ED19C6" w:rsidRDefault="00ED19C6" w:rsidP="00ED19C6">
                    <w:pPr>
                      <w:spacing w:after="0"/>
                      <w:rPr>
                        <w:rFonts w:ascii="Calibri" w:eastAsia="Calibri" w:hAnsi="Calibri" w:cs="Calibri"/>
                        <w:noProof/>
                        <w:color w:val="000000"/>
                        <w:sz w:val="16"/>
                        <w:szCs w:val="16"/>
                      </w:rPr>
                    </w:pPr>
                    <w:r w:rsidRPr="00ED19C6">
                      <w:rPr>
                        <w:rFonts w:ascii="Calibri" w:eastAsia="Calibri" w:hAnsi="Calibri" w:cs="Calibri"/>
                        <w:noProof/>
                        <w:color w:val="000000"/>
                        <w:sz w:val="16"/>
                        <w:szCs w:val="16"/>
                      </w:rPr>
                      <w:t>Cisco Confidential</w:t>
                    </w:r>
                  </w:p>
                </w:txbxContent>
              </v:textbox>
              <w10:wrap anchorx="page" anchory="page"/>
            </v:shape>
          </w:pict>
        </mc:Fallback>
      </mc:AlternateContent>
    </w:r>
    <w:r w:rsidR="00DF75D4">
      <w:fldChar w:fldCharType="begin"/>
    </w:r>
    <w:r w:rsidR="00DF75D4">
      <w:instrText xml:space="preserve"> PAGE   \* MERGEFORMAT </w:instrText>
    </w:r>
    <w:r w:rsidR="00DF75D4">
      <w:fldChar w:fldCharType="separate"/>
    </w:r>
    <w:r w:rsidR="000A65BC">
      <w:rPr>
        <w:noProof/>
      </w:rPr>
      <w:t>13</w:t>
    </w:r>
    <w:r w:rsidR="00DF75D4">
      <w:fldChar w:fldCharType="end"/>
    </w:r>
    <w:r w:rsidR="00DF75D4">
      <w:tab/>
      <w:t>Cisco Confidential and Proprietary</w:t>
    </w:r>
  </w:p>
  <w:p w14:paraId="52EA934B" w14:textId="77777777" w:rsidR="00DF75D4" w:rsidRPr="00C34CBC" w:rsidRDefault="00DF75D4" w:rsidP="00C34CBC">
    <w:pPr>
      <w:tabs>
        <w:tab w:val="center" w:pos="1620"/>
        <w:tab w:val="left" w:pos="5040"/>
        <w:tab w:val="right" w:pos="8640"/>
      </w:tabs>
      <w:suppressAutoHyphens/>
      <w:spacing w:before="60" w:after="0" w:line="240" w:lineRule="auto"/>
      <w:rPr>
        <w:rFonts w:ascii="Microsoft Sans Serif" w:hAnsi="Microsoft Sans Serif" w:cs="Arial"/>
        <w:spacing w:val="4"/>
        <w:sz w:val="14"/>
      </w:rPr>
    </w:pPr>
    <w:r w:rsidRPr="009E21FE">
      <w:rPr>
        <w:rFonts w:ascii="Microsoft Sans Serif" w:hAnsi="Microsoft Sans Serif" w:cs="Arial"/>
        <w:noProof/>
        <w:spacing w:val="4"/>
        <w:sz w:val="14"/>
      </w:rPr>
      <w:drawing>
        <wp:anchor distT="0" distB="0" distL="114300" distR="114300" simplePos="0" relativeHeight="251660288" behindDoc="1" locked="0" layoutInCell="0" allowOverlap="0" wp14:anchorId="37FC8C9C" wp14:editId="6EAB0460">
          <wp:simplePos x="0" y="0"/>
          <wp:positionH relativeFrom="column">
            <wp:align>right</wp:align>
          </wp:positionH>
          <wp:positionV relativeFrom="margin">
            <wp:posOffset>8352790</wp:posOffset>
          </wp:positionV>
          <wp:extent cx="429895" cy="228600"/>
          <wp:effectExtent l="0" t="0" r="8255" b="0"/>
          <wp:wrapTight wrapText="bothSides">
            <wp:wrapPolygon edited="0">
              <wp:start x="2871" y="0"/>
              <wp:lineTo x="0" y="1800"/>
              <wp:lineTo x="0" y="19800"/>
              <wp:lineTo x="20100" y="19800"/>
              <wp:lineTo x="21058" y="10800"/>
              <wp:lineTo x="21058" y="1800"/>
              <wp:lineTo x="18186" y="0"/>
              <wp:lineTo x="2871" y="0"/>
            </wp:wrapPolygon>
          </wp:wrapTight>
          <wp:docPr id="23"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9895" cy="228600"/>
                  </a:xfrm>
                  <a:prstGeom prst="rect">
                    <a:avLst/>
                  </a:prstGeom>
                  <a:noFill/>
                </pic:spPr>
              </pic:pic>
            </a:graphicData>
          </a:graphic>
          <wp14:sizeRelH relativeFrom="page">
            <wp14:pctWidth>0</wp14:pctWidth>
          </wp14:sizeRelH>
          <wp14:sizeRelV relativeFrom="page">
            <wp14:pctHeight>0</wp14:pctHeight>
          </wp14:sizeRelV>
        </wp:anchor>
      </w:drawing>
    </w:r>
    <w:r>
      <w:rPr>
        <w:rFonts w:ascii="Microsoft Sans Serif" w:hAnsi="Microsoft Sans Serif" w:cs="Arial"/>
        <w:spacing w:val="4"/>
        <w:sz w:val="14"/>
      </w:rPr>
      <w:t>© 2018</w:t>
    </w:r>
    <w:r w:rsidRPr="009E21FE">
      <w:rPr>
        <w:rFonts w:ascii="Microsoft Sans Serif" w:hAnsi="Microsoft Sans Serif" w:cs="Arial"/>
        <w:spacing w:val="4"/>
        <w:sz w:val="14"/>
      </w:rPr>
      <w:t xml:space="preserve"> Cisco and/or its affiliates. All rights reserved.</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CAC0E" w14:textId="6063D27E" w:rsidR="00ED19C6" w:rsidRDefault="00ED19C6">
    <w:pPr>
      <w:pStyle w:val="Footer"/>
    </w:pPr>
    <w:r>
      <w:rPr>
        <w:noProof/>
      </w:rPr>
      <mc:AlternateContent>
        <mc:Choice Requires="wps">
          <w:drawing>
            <wp:anchor distT="0" distB="0" distL="0" distR="0" simplePos="0" relativeHeight="251667456" behindDoc="0" locked="0" layoutInCell="1" allowOverlap="1" wp14:anchorId="708F1BA4" wp14:editId="147B8800">
              <wp:simplePos x="635" y="635"/>
              <wp:positionH relativeFrom="page">
                <wp:align>right</wp:align>
              </wp:positionH>
              <wp:positionV relativeFrom="page">
                <wp:align>bottom</wp:align>
              </wp:positionV>
              <wp:extent cx="993140" cy="409575"/>
              <wp:effectExtent l="0" t="0" r="0" b="0"/>
              <wp:wrapNone/>
              <wp:docPr id="718613991" name="Text Box 7" descr="Cisco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993140" cy="409575"/>
                      </a:xfrm>
                      <a:prstGeom prst="rect">
                        <a:avLst/>
                      </a:prstGeom>
                      <a:noFill/>
                      <a:ln>
                        <a:noFill/>
                      </a:ln>
                    </wps:spPr>
                    <wps:txbx>
                      <w:txbxContent>
                        <w:p w14:paraId="0B661B49" w14:textId="6731655B" w:rsidR="00ED19C6" w:rsidRPr="00ED19C6" w:rsidRDefault="00ED19C6" w:rsidP="00ED19C6">
                          <w:pPr>
                            <w:spacing w:after="0"/>
                            <w:rPr>
                              <w:rFonts w:ascii="Calibri" w:eastAsia="Calibri" w:hAnsi="Calibri" w:cs="Calibri"/>
                              <w:noProof/>
                              <w:color w:val="000000"/>
                              <w:sz w:val="16"/>
                              <w:szCs w:val="16"/>
                            </w:rPr>
                          </w:pPr>
                          <w:r w:rsidRPr="00ED19C6">
                            <w:rPr>
                              <w:rFonts w:ascii="Calibri" w:eastAsia="Calibri" w:hAnsi="Calibri" w:cs="Calibri"/>
                              <w:noProof/>
                              <w:color w:val="000000"/>
                              <w:sz w:val="16"/>
                              <w:szCs w:val="16"/>
                            </w:rPr>
                            <w:t>Cisco Confidential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708F1BA4" id="_x0000_t202" coordsize="21600,21600" o:spt="202" path="m,l,21600r21600,l21600,xe">
              <v:stroke joinstyle="miter"/>
              <v:path gradientshapeok="t" o:connecttype="rect"/>
            </v:shapetype>
            <v:shape id="Text Box 7" o:spid="_x0000_s1034" type="#_x0000_t202" alt="Cisco Confidential" style="position:absolute;margin-left:27pt;margin-top:0;width:78.2pt;height:32.25pt;z-index:251667456;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" filled="f" stroked="f">
              <v:fill o:detectmouseclick="t"/>
              <v:textbox style="mso-fit-shape-to-text:t" inset="0,0,20pt,15pt">
                <w:txbxContent>
                  <w:p w14:paraId="0B661B49" w14:textId="6731655B" w:rsidR="00ED19C6" w:rsidRPr="00ED19C6" w:rsidRDefault="00ED19C6" w:rsidP="00ED19C6">
                    <w:pPr>
                      <w:spacing w:after="0"/>
                      <w:rPr>
                        <w:rFonts w:ascii="Calibri" w:eastAsia="Calibri" w:hAnsi="Calibri" w:cs="Calibri"/>
                        <w:noProof/>
                        <w:color w:val="000000"/>
                        <w:sz w:val="16"/>
                        <w:szCs w:val="16"/>
                      </w:rPr>
                    </w:pPr>
                    <w:r w:rsidRPr="00ED19C6">
                      <w:rPr>
                        <w:rFonts w:ascii="Calibri" w:eastAsia="Calibri" w:hAnsi="Calibri" w:cs="Calibri"/>
                        <w:noProof/>
                        <w:color w:val="000000"/>
                        <w:sz w:val="16"/>
                        <w:szCs w:val="16"/>
                      </w:rPr>
                      <w:t>Cisco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B291D1" w14:textId="77777777" w:rsidR="00B10803" w:rsidRDefault="00B10803" w:rsidP="008943FB">
      <w:pPr>
        <w:spacing w:before="0" w:after="0" w:line="240" w:lineRule="auto"/>
      </w:pPr>
      <w:r>
        <w:separator/>
      </w:r>
    </w:p>
  </w:footnote>
  <w:footnote w:type="continuationSeparator" w:id="0">
    <w:p w14:paraId="5E2C87A7" w14:textId="77777777" w:rsidR="00B10803" w:rsidRDefault="00B10803" w:rsidP="008943F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9C0A6" w14:textId="77777777" w:rsidR="00DF75D4" w:rsidRPr="00092CDA" w:rsidRDefault="00DF75D4" w:rsidP="008943FB">
    <w:pPr>
      <w:pStyle w:val="Header"/>
      <w:tabs>
        <w:tab w:val="clear" w:pos="4320"/>
        <w:tab w:val="clear" w:pos="8640"/>
        <w:tab w:val="left" w:pos="2478"/>
      </w:tabs>
      <w:rPr>
        <w:rFonts w:ascii="Arial" w:hAnsi="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04243" w14:textId="77777777" w:rsidR="00DF75D4" w:rsidRPr="00092CDA" w:rsidRDefault="00DF75D4" w:rsidP="008943FB">
    <w:pPr>
      <w:pStyle w:val="Header"/>
      <w:tabs>
        <w:tab w:val="clear" w:pos="4320"/>
        <w:tab w:val="clear" w:pos="8640"/>
        <w:tab w:val="left" w:pos="2478"/>
      </w:tabs>
      <w:rPr>
        <w:rFonts w:ascii="Arial" w:hAnsi="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1"/>
    <w:multiLevelType w:val="singleLevel"/>
    <w:tmpl w:val="72860800"/>
    <w:lvl w:ilvl="0">
      <w:start w:val="1"/>
      <w:numFmt w:val="bullet"/>
      <w:lvlText w:val=""/>
      <w:lvlJc w:val="left"/>
      <w:pPr>
        <w:tabs>
          <w:tab w:val="num" w:pos="1440"/>
        </w:tabs>
        <w:ind w:left="1440" w:hanging="360"/>
      </w:pPr>
      <w:rPr>
        <w:rFonts w:ascii="Symbol" w:hAnsi="Symbol" w:hint="default"/>
      </w:rPr>
    </w:lvl>
  </w:abstractNum>
  <w:abstractNum w:abstractNumId="1" w15:restartNumberingAfterBreak="0">
    <w:nsid w:val="FFFFFF82"/>
    <w:multiLevelType w:val="singleLevel"/>
    <w:tmpl w:val="8634F680"/>
    <w:lvl w:ilvl="0">
      <w:start w:val="1"/>
      <w:numFmt w:val="bullet"/>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BA54B1FE"/>
    <w:lvl w:ilvl="0">
      <w:start w:val="1"/>
      <w:numFmt w:val="bullet"/>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A24E1090"/>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3E55C8"/>
    <w:multiLevelType w:val="multilevel"/>
    <w:tmpl w:val="D1F89B9A"/>
    <w:styleLink w:val="CiscoTableBullets"/>
    <w:lvl w:ilvl="0">
      <w:start w:val="1"/>
      <w:numFmt w:val="bullet"/>
      <w:pStyle w:val="CiscoTableBullet1"/>
      <w:lvlText w:val=""/>
      <w:lvlJc w:val="left"/>
      <w:pPr>
        <w:ind w:left="216" w:hanging="216"/>
      </w:pPr>
      <w:rPr>
        <w:rFonts w:ascii="Wingdings" w:hAnsi="Wingdings" w:hint="default"/>
        <w:color w:val="546668"/>
        <w:sz w:val="16"/>
      </w:rPr>
    </w:lvl>
    <w:lvl w:ilvl="1">
      <w:start w:val="1"/>
      <w:numFmt w:val="bullet"/>
      <w:pStyle w:val="CiscoTableBullet2"/>
      <w:lvlText w:val="-"/>
      <w:lvlJc w:val="left"/>
      <w:pPr>
        <w:ind w:left="432" w:hanging="216"/>
      </w:pPr>
      <w:rPr>
        <w:rFonts w:ascii="Courier New" w:hAnsi="Courier New" w:hint="default"/>
        <w:sz w:val="16"/>
      </w:rPr>
    </w:lvl>
    <w:lvl w:ilvl="2">
      <w:start w:val="1"/>
      <w:numFmt w:val="bullet"/>
      <w:pStyle w:val="CiscoTableBullet3"/>
      <w:lvlText w:val="o"/>
      <w:lvlJc w:val="left"/>
      <w:pPr>
        <w:ind w:left="648" w:hanging="216"/>
      </w:pPr>
      <w:rPr>
        <w:rFonts w:ascii="Tw Cen MT" w:hAnsi="Tw Cen MT" w:hint="default"/>
        <w:sz w:val="16"/>
      </w:rPr>
    </w:lvl>
    <w:lvl w:ilvl="3">
      <w:start w:val="1"/>
      <w:numFmt w:val="decimal"/>
      <w:lvlText w:val="(%4)"/>
      <w:lvlJc w:val="left"/>
      <w:pPr>
        <w:ind w:left="7776" w:hanging="360"/>
      </w:pPr>
      <w:rPr>
        <w:rFonts w:hint="default"/>
      </w:rPr>
    </w:lvl>
    <w:lvl w:ilvl="4">
      <w:start w:val="1"/>
      <w:numFmt w:val="lowerLetter"/>
      <w:lvlText w:val="(%5)"/>
      <w:lvlJc w:val="left"/>
      <w:pPr>
        <w:ind w:left="8136" w:hanging="360"/>
      </w:pPr>
      <w:rPr>
        <w:rFonts w:hint="default"/>
      </w:rPr>
    </w:lvl>
    <w:lvl w:ilvl="5">
      <w:start w:val="1"/>
      <w:numFmt w:val="lowerRoman"/>
      <w:lvlText w:val="(%6)"/>
      <w:lvlJc w:val="left"/>
      <w:pPr>
        <w:ind w:left="8496" w:hanging="360"/>
      </w:pPr>
      <w:rPr>
        <w:rFonts w:hint="default"/>
      </w:rPr>
    </w:lvl>
    <w:lvl w:ilvl="6">
      <w:start w:val="1"/>
      <w:numFmt w:val="decimal"/>
      <w:lvlText w:val="%7."/>
      <w:lvlJc w:val="left"/>
      <w:pPr>
        <w:ind w:left="8856" w:hanging="360"/>
      </w:pPr>
      <w:rPr>
        <w:rFonts w:hint="default"/>
      </w:rPr>
    </w:lvl>
    <w:lvl w:ilvl="7">
      <w:start w:val="1"/>
      <w:numFmt w:val="lowerLetter"/>
      <w:lvlText w:val="%8."/>
      <w:lvlJc w:val="left"/>
      <w:pPr>
        <w:ind w:left="9216" w:hanging="360"/>
      </w:pPr>
      <w:rPr>
        <w:rFonts w:hint="default"/>
      </w:rPr>
    </w:lvl>
    <w:lvl w:ilvl="8">
      <w:start w:val="1"/>
      <w:numFmt w:val="lowerRoman"/>
      <w:lvlText w:val="%9."/>
      <w:lvlJc w:val="left"/>
      <w:pPr>
        <w:ind w:left="9576" w:hanging="360"/>
      </w:pPr>
      <w:rPr>
        <w:rFonts w:hint="default"/>
      </w:rPr>
    </w:lvl>
  </w:abstractNum>
  <w:abstractNum w:abstractNumId="5" w15:restartNumberingAfterBreak="0">
    <w:nsid w:val="056C334A"/>
    <w:multiLevelType w:val="hybridMultilevel"/>
    <w:tmpl w:val="1CFC4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66C0052"/>
    <w:multiLevelType w:val="hybridMultilevel"/>
    <w:tmpl w:val="88E42CD8"/>
    <w:lvl w:ilvl="0" w:tplc="C7F0C418">
      <w:start w:val="1"/>
      <w:numFmt w:val="none"/>
      <w:pStyle w:val="CiscoResponseAutomatic"/>
      <w:lvlText w:val="Cisco Response:"/>
      <w:lvlJc w:val="left"/>
      <w:pPr>
        <w:ind w:left="360" w:hanging="360"/>
      </w:pPr>
      <w:rPr>
        <w:rFonts w:ascii="Tahoma" w:hAnsi="Tahoma" w:hint="default"/>
        <w:b/>
        <w:i w:val="0"/>
        <w:color w:val="6365AA"/>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5E2C4E"/>
    <w:multiLevelType w:val="hybridMultilevel"/>
    <w:tmpl w:val="AF669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B823CD6"/>
    <w:multiLevelType w:val="hybridMultilevel"/>
    <w:tmpl w:val="3CD418A2"/>
    <w:lvl w:ilvl="0" w:tplc="3CDE7896">
      <w:start w:val="1"/>
      <w:numFmt w:val="none"/>
      <w:pStyle w:val="CiscoResponseNote"/>
      <w:lvlText w:val="Note:"/>
      <w:lvlJc w:val="left"/>
      <w:pPr>
        <w:tabs>
          <w:tab w:val="num" w:pos="216"/>
        </w:tabs>
        <w:ind w:left="0" w:firstLine="0"/>
      </w:pPr>
      <w:rPr>
        <w:rFonts w:ascii="Tahoma" w:hAnsi="Tahoma" w:cs="Microsoft Sans Serif" w:hint="default"/>
        <w:b/>
        <w:i w:val="0"/>
        <w:color w:val="6365AA"/>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F847051"/>
    <w:multiLevelType w:val="hybridMultilevel"/>
    <w:tmpl w:val="6250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19535D"/>
    <w:multiLevelType w:val="multilevel"/>
    <w:tmpl w:val="527817BA"/>
    <w:styleLink w:val="CiscoList"/>
    <w:lvl w:ilvl="0">
      <w:start w:val="1"/>
      <w:numFmt w:val="bullet"/>
      <w:pStyle w:val="CiscoBullet1"/>
      <w:lvlText w:val=""/>
      <w:lvlJc w:val="left"/>
      <w:pPr>
        <w:ind w:left="360" w:hanging="360"/>
      </w:pPr>
      <w:rPr>
        <w:rFonts w:ascii="Wingdings" w:hAnsi="Wingdings" w:hint="default"/>
        <w:b w:val="0"/>
        <w:i w:val="0"/>
        <w:color w:val="595959"/>
        <w:sz w:val="16"/>
      </w:rPr>
    </w:lvl>
    <w:lvl w:ilvl="1">
      <w:start w:val="1"/>
      <w:numFmt w:val="bullet"/>
      <w:pStyle w:val="CiscoBullet2"/>
      <w:lvlText w:val="-"/>
      <w:lvlJc w:val="left"/>
      <w:pPr>
        <w:ind w:left="720" w:hanging="360"/>
      </w:pPr>
      <w:rPr>
        <w:rFonts w:ascii="Courier New" w:hAnsi="Courier New" w:hint="default"/>
        <w:color w:val="595959"/>
      </w:rPr>
    </w:lvl>
    <w:lvl w:ilvl="2">
      <w:start w:val="1"/>
      <w:numFmt w:val="bullet"/>
      <w:pStyle w:val="CiscoBullet3"/>
      <w:lvlText w:val="o"/>
      <w:lvlJc w:val="left"/>
      <w:pPr>
        <w:ind w:left="1080" w:hanging="360"/>
      </w:pPr>
      <w:rPr>
        <w:rFonts w:ascii="Tw Cen MT" w:hAnsi="Tw Cen MT" w:hint="default"/>
        <w:color w:val="595959"/>
      </w:rPr>
    </w:lvl>
    <w:lvl w:ilvl="3">
      <w:start w:val="1"/>
      <w:numFmt w:val="bullet"/>
      <w:lvlText w:val=""/>
      <w:lvlJc w:val="left"/>
      <w:pPr>
        <w:ind w:left="1440" w:hanging="360"/>
      </w:pPr>
      <w:rPr>
        <w:rFonts w:ascii="Symbol" w:hAnsi="Symbol" w:hint="default"/>
        <w:color w:val="595959"/>
        <w:sz w:val="16"/>
      </w:rPr>
    </w:lvl>
    <w:lvl w:ilvl="4">
      <w:start w:val="1"/>
      <w:numFmt w:val="bullet"/>
      <w:lvlText w:val="o"/>
      <w:lvlJc w:val="left"/>
      <w:pPr>
        <w:ind w:left="10440" w:hanging="360"/>
      </w:pPr>
      <w:rPr>
        <w:rFonts w:ascii="Courier New" w:hAnsi="Courier New" w:cs="Courier New" w:hint="default"/>
      </w:rPr>
    </w:lvl>
    <w:lvl w:ilvl="5">
      <w:start w:val="1"/>
      <w:numFmt w:val="bullet"/>
      <w:lvlText w:val=""/>
      <w:lvlJc w:val="left"/>
      <w:pPr>
        <w:ind w:left="11160" w:hanging="360"/>
      </w:pPr>
      <w:rPr>
        <w:rFonts w:ascii="Wingdings" w:hAnsi="Wingdings" w:hint="default"/>
      </w:rPr>
    </w:lvl>
    <w:lvl w:ilvl="6">
      <w:start w:val="1"/>
      <w:numFmt w:val="bullet"/>
      <w:lvlText w:val=""/>
      <w:lvlJc w:val="left"/>
      <w:pPr>
        <w:ind w:left="11880" w:hanging="360"/>
      </w:pPr>
      <w:rPr>
        <w:rFonts w:ascii="Symbol" w:hAnsi="Symbol" w:hint="default"/>
      </w:rPr>
    </w:lvl>
    <w:lvl w:ilvl="7">
      <w:start w:val="1"/>
      <w:numFmt w:val="bullet"/>
      <w:lvlText w:val="o"/>
      <w:lvlJc w:val="left"/>
      <w:pPr>
        <w:ind w:left="12600" w:hanging="360"/>
      </w:pPr>
      <w:rPr>
        <w:rFonts w:ascii="Courier New" w:hAnsi="Courier New" w:cs="Courier New" w:hint="default"/>
      </w:rPr>
    </w:lvl>
    <w:lvl w:ilvl="8">
      <w:start w:val="1"/>
      <w:numFmt w:val="bullet"/>
      <w:lvlText w:val=""/>
      <w:lvlJc w:val="left"/>
      <w:pPr>
        <w:ind w:left="13320" w:hanging="360"/>
      </w:pPr>
      <w:rPr>
        <w:rFonts w:ascii="Wingdings" w:hAnsi="Wingdings" w:hint="default"/>
      </w:rPr>
    </w:lvl>
  </w:abstractNum>
  <w:abstractNum w:abstractNumId="11" w15:restartNumberingAfterBreak="0">
    <w:nsid w:val="101C33A1"/>
    <w:multiLevelType w:val="multilevel"/>
    <w:tmpl w:val="660C5692"/>
    <w:styleLink w:val="CiscoNumberListBullet"/>
    <w:lvl w:ilvl="0">
      <w:start w:val="1"/>
      <w:numFmt w:val="bullet"/>
      <w:pStyle w:val="CiscoNumbListBullet"/>
      <w:lvlText w:val=""/>
      <w:lvlJc w:val="left"/>
      <w:pPr>
        <w:ind w:left="720" w:hanging="360"/>
      </w:pPr>
      <w:rPr>
        <w:rFonts w:ascii="Wingdings" w:hAnsi="Wingdings" w:hint="default"/>
        <w:b w:val="0"/>
        <w:i w:val="0"/>
        <w:color w:val="595959"/>
        <w:sz w:val="16"/>
      </w:rPr>
    </w:lvl>
    <w:lvl w:ilvl="1">
      <w:start w:val="1"/>
      <w:numFmt w:val="bullet"/>
      <w:lvlText w:val="-"/>
      <w:lvlJc w:val="left"/>
      <w:pPr>
        <w:tabs>
          <w:tab w:val="num" w:pos="1080"/>
        </w:tabs>
        <w:ind w:left="1080" w:hanging="360"/>
      </w:pPr>
      <w:rPr>
        <w:rFonts w:ascii="Courier New" w:hAnsi="Courier New" w:hint="default"/>
        <w:color w:val="595959"/>
        <w:sz w:val="20"/>
      </w:rPr>
    </w:lvl>
    <w:lvl w:ilvl="2">
      <w:start w:val="1"/>
      <w:numFmt w:val="bullet"/>
      <w:lvlText w:val="o"/>
      <w:lvlJc w:val="left"/>
      <w:pPr>
        <w:tabs>
          <w:tab w:val="num" w:pos="1440"/>
        </w:tabs>
        <w:ind w:left="1440" w:hanging="360"/>
      </w:pPr>
      <w:rPr>
        <w:rFonts w:ascii="Courier New" w:hAnsi="Courier New" w:hint="default"/>
        <w:color w:val="595959"/>
      </w:rPr>
    </w:lvl>
    <w:lvl w:ilvl="3">
      <w:start w:val="1"/>
      <w:numFmt w:val="bullet"/>
      <w:lvlText w:val=""/>
      <w:lvlJc w:val="left"/>
      <w:pPr>
        <w:ind w:left="1800" w:hanging="360"/>
      </w:pPr>
      <w:rPr>
        <w:rFonts w:ascii="Symbol" w:hAnsi="Symbol" w:hint="default"/>
        <w:color w:val="595959"/>
        <w:sz w:val="16"/>
      </w:rPr>
    </w:lvl>
    <w:lvl w:ilvl="4">
      <w:start w:val="1"/>
      <w:numFmt w:val="bullet"/>
      <w:lvlText w:val="o"/>
      <w:lvlJc w:val="left"/>
      <w:pPr>
        <w:tabs>
          <w:tab w:val="num" w:pos="6120"/>
        </w:tabs>
        <w:ind w:left="6120" w:hanging="360"/>
      </w:pPr>
      <w:rPr>
        <w:rFonts w:ascii="Courier New" w:hAnsi="Courier New" w:cs="Courier New" w:hint="default"/>
      </w:rPr>
    </w:lvl>
    <w:lvl w:ilvl="5">
      <w:start w:val="1"/>
      <w:numFmt w:val="bullet"/>
      <w:lvlText w:val=""/>
      <w:lvlJc w:val="left"/>
      <w:pPr>
        <w:tabs>
          <w:tab w:val="num" w:pos="6840"/>
        </w:tabs>
        <w:ind w:left="6840" w:hanging="360"/>
      </w:pPr>
      <w:rPr>
        <w:rFonts w:ascii="Wingdings" w:hAnsi="Wingdings" w:hint="default"/>
      </w:rPr>
    </w:lvl>
    <w:lvl w:ilvl="6">
      <w:start w:val="1"/>
      <w:numFmt w:val="bullet"/>
      <w:lvlText w:val=""/>
      <w:lvlJc w:val="left"/>
      <w:pPr>
        <w:tabs>
          <w:tab w:val="num" w:pos="7560"/>
        </w:tabs>
        <w:ind w:left="7560" w:hanging="360"/>
      </w:pPr>
      <w:rPr>
        <w:rFonts w:ascii="Symbol" w:hAnsi="Symbol" w:hint="default"/>
      </w:rPr>
    </w:lvl>
    <w:lvl w:ilvl="7">
      <w:start w:val="1"/>
      <w:numFmt w:val="bullet"/>
      <w:lvlText w:val="o"/>
      <w:lvlJc w:val="left"/>
      <w:pPr>
        <w:tabs>
          <w:tab w:val="num" w:pos="8280"/>
        </w:tabs>
        <w:ind w:left="8280" w:hanging="360"/>
      </w:pPr>
      <w:rPr>
        <w:rFonts w:ascii="Courier New" w:hAnsi="Courier New" w:cs="Courier New" w:hint="default"/>
      </w:rPr>
    </w:lvl>
    <w:lvl w:ilvl="8">
      <w:start w:val="1"/>
      <w:numFmt w:val="bullet"/>
      <w:lvlText w:val=""/>
      <w:lvlJc w:val="left"/>
      <w:pPr>
        <w:tabs>
          <w:tab w:val="num" w:pos="9000"/>
        </w:tabs>
        <w:ind w:left="9000" w:hanging="360"/>
      </w:pPr>
      <w:rPr>
        <w:rFonts w:ascii="Wingdings" w:hAnsi="Wingdings" w:hint="default"/>
      </w:rPr>
    </w:lvl>
  </w:abstractNum>
  <w:abstractNum w:abstractNumId="12" w15:restartNumberingAfterBreak="0">
    <w:nsid w:val="12F863BC"/>
    <w:multiLevelType w:val="hybridMultilevel"/>
    <w:tmpl w:val="E71229D6"/>
    <w:lvl w:ilvl="0" w:tplc="41AE1552">
      <w:numFmt w:val="bullet"/>
      <w:lvlText w:val="•"/>
      <w:lvlJc w:val="left"/>
      <w:pPr>
        <w:ind w:left="861" w:hanging="360"/>
      </w:pPr>
      <w:rPr>
        <w:rFonts w:ascii="Arial" w:eastAsia="Arial" w:hAnsi="Arial" w:cs="Arial" w:hint="default"/>
        <w:w w:val="99"/>
        <w:sz w:val="18"/>
        <w:szCs w:val="18"/>
        <w:lang w:val="en-US" w:eastAsia="en-US" w:bidi="en-US"/>
      </w:rPr>
    </w:lvl>
    <w:lvl w:ilvl="1" w:tplc="603EAD40">
      <w:numFmt w:val="bullet"/>
      <w:lvlText w:val="•"/>
      <w:lvlJc w:val="left"/>
      <w:pPr>
        <w:ind w:left="1888" w:hanging="360"/>
      </w:pPr>
      <w:rPr>
        <w:rFonts w:hint="default"/>
        <w:lang w:val="en-US" w:eastAsia="en-US" w:bidi="en-US"/>
      </w:rPr>
    </w:lvl>
    <w:lvl w:ilvl="2" w:tplc="F65E009E">
      <w:numFmt w:val="bullet"/>
      <w:lvlText w:val="•"/>
      <w:lvlJc w:val="left"/>
      <w:pPr>
        <w:ind w:left="2916" w:hanging="360"/>
      </w:pPr>
      <w:rPr>
        <w:rFonts w:hint="default"/>
        <w:lang w:val="en-US" w:eastAsia="en-US" w:bidi="en-US"/>
      </w:rPr>
    </w:lvl>
    <w:lvl w:ilvl="3" w:tplc="E57C6112">
      <w:numFmt w:val="bullet"/>
      <w:lvlText w:val="•"/>
      <w:lvlJc w:val="left"/>
      <w:pPr>
        <w:ind w:left="3944" w:hanging="360"/>
      </w:pPr>
      <w:rPr>
        <w:rFonts w:hint="default"/>
        <w:lang w:val="en-US" w:eastAsia="en-US" w:bidi="en-US"/>
      </w:rPr>
    </w:lvl>
    <w:lvl w:ilvl="4" w:tplc="47609420">
      <w:numFmt w:val="bullet"/>
      <w:lvlText w:val="•"/>
      <w:lvlJc w:val="left"/>
      <w:pPr>
        <w:ind w:left="4972" w:hanging="360"/>
      </w:pPr>
      <w:rPr>
        <w:rFonts w:hint="default"/>
        <w:lang w:val="en-US" w:eastAsia="en-US" w:bidi="en-US"/>
      </w:rPr>
    </w:lvl>
    <w:lvl w:ilvl="5" w:tplc="0D387F34">
      <w:numFmt w:val="bullet"/>
      <w:lvlText w:val="•"/>
      <w:lvlJc w:val="left"/>
      <w:pPr>
        <w:ind w:left="6000" w:hanging="360"/>
      </w:pPr>
      <w:rPr>
        <w:rFonts w:hint="default"/>
        <w:lang w:val="en-US" w:eastAsia="en-US" w:bidi="en-US"/>
      </w:rPr>
    </w:lvl>
    <w:lvl w:ilvl="6" w:tplc="742E95D2">
      <w:numFmt w:val="bullet"/>
      <w:lvlText w:val="•"/>
      <w:lvlJc w:val="left"/>
      <w:pPr>
        <w:ind w:left="7028" w:hanging="360"/>
      </w:pPr>
      <w:rPr>
        <w:rFonts w:hint="default"/>
        <w:lang w:val="en-US" w:eastAsia="en-US" w:bidi="en-US"/>
      </w:rPr>
    </w:lvl>
    <w:lvl w:ilvl="7" w:tplc="0BF86FB4">
      <w:numFmt w:val="bullet"/>
      <w:lvlText w:val="•"/>
      <w:lvlJc w:val="left"/>
      <w:pPr>
        <w:ind w:left="8056" w:hanging="360"/>
      </w:pPr>
      <w:rPr>
        <w:rFonts w:hint="default"/>
        <w:lang w:val="en-US" w:eastAsia="en-US" w:bidi="en-US"/>
      </w:rPr>
    </w:lvl>
    <w:lvl w:ilvl="8" w:tplc="EBE08D34">
      <w:numFmt w:val="bullet"/>
      <w:lvlText w:val="•"/>
      <w:lvlJc w:val="left"/>
      <w:pPr>
        <w:ind w:left="9084" w:hanging="360"/>
      </w:pPr>
      <w:rPr>
        <w:rFonts w:hint="default"/>
        <w:lang w:val="en-US" w:eastAsia="en-US" w:bidi="en-US"/>
      </w:rPr>
    </w:lvl>
  </w:abstractNum>
  <w:abstractNum w:abstractNumId="13" w15:restartNumberingAfterBreak="0">
    <w:nsid w:val="17A1387C"/>
    <w:multiLevelType w:val="hybridMultilevel"/>
    <w:tmpl w:val="E92CED02"/>
    <w:lvl w:ilvl="0" w:tplc="EE4676BA">
      <w:start w:val="1"/>
      <w:numFmt w:val="decimal"/>
      <w:lvlText w:val="%1."/>
      <w:lvlJc w:val="left"/>
      <w:pPr>
        <w:ind w:left="360" w:hanging="360"/>
      </w:pPr>
      <w:rPr>
        <w:rFonts w:ascii="Tahoma" w:hAnsi="Tahoma" w:hint="default"/>
        <w:b/>
        <w:i w:val="0"/>
        <w:color w:val="595959"/>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574140"/>
    <w:multiLevelType w:val="hybridMultilevel"/>
    <w:tmpl w:val="DD602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EE0186"/>
    <w:multiLevelType w:val="hybridMultilevel"/>
    <w:tmpl w:val="392E2988"/>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0C133A"/>
    <w:multiLevelType w:val="hybridMultilevel"/>
    <w:tmpl w:val="36E44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1C459B"/>
    <w:multiLevelType w:val="hybridMultilevel"/>
    <w:tmpl w:val="A2643D92"/>
    <w:lvl w:ilvl="0" w:tplc="8C0AF092">
      <w:start w:val="1"/>
      <w:numFmt w:val="decimal"/>
      <w:pStyle w:val="CiscoNumberList"/>
      <w:lvlText w:val="%1."/>
      <w:lvlJc w:val="left"/>
      <w:pPr>
        <w:ind w:left="360" w:hanging="360"/>
      </w:pPr>
      <w:rPr>
        <w:rFonts w:ascii="Arial" w:hAnsi="Arial" w:cs="Microsoft Sans Serif" w:hint="default"/>
        <w:b w:val="0"/>
        <w:i w:val="0"/>
        <w:color w:val="595959"/>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6512526"/>
    <w:multiLevelType w:val="hybridMultilevel"/>
    <w:tmpl w:val="C85E4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8E2A4D"/>
    <w:multiLevelType w:val="hybridMultilevel"/>
    <w:tmpl w:val="8B0817F2"/>
    <w:lvl w:ilvl="0" w:tplc="E8FEE150">
      <w:start w:val="1"/>
      <w:numFmt w:val="bullet"/>
      <w:pStyle w:val="CiscoCalloutBulletBlue"/>
      <w:lvlText w:val=""/>
      <w:lvlJc w:val="left"/>
      <w:pPr>
        <w:ind w:left="720" w:hanging="360"/>
      </w:pPr>
      <w:rPr>
        <w:rFonts w:ascii="Wingdings" w:hAnsi="Wingdings" w:hint="default"/>
        <w:color w:val="2D8C8A"/>
        <w:u w:color="2D8C8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10045C"/>
    <w:multiLevelType w:val="hybridMultilevel"/>
    <w:tmpl w:val="F842A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B04191"/>
    <w:multiLevelType w:val="hybridMultilevel"/>
    <w:tmpl w:val="4AA4E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9DE305C"/>
    <w:multiLevelType w:val="hybridMultilevel"/>
    <w:tmpl w:val="A5789724"/>
    <w:lvl w:ilvl="0" w:tplc="B7D87CEC">
      <w:start w:val="1"/>
      <w:numFmt w:val="decimal"/>
      <w:lvlText w:val="Figure %1:"/>
      <w:lvlJc w:val="left"/>
      <w:pPr>
        <w:tabs>
          <w:tab w:val="num" w:pos="216"/>
        </w:tabs>
        <w:ind w:left="0" w:firstLine="0"/>
      </w:pPr>
      <w:rPr>
        <w:rFonts w:ascii="Microsoft Sans Serif" w:hAnsi="Microsoft Sans Serif" w:cs="Microsoft Sans Serif" w:hint="default"/>
        <w:b/>
        <w:i w:val="0"/>
        <w:color w:val="546668"/>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AA17ACA"/>
    <w:multiLevelType w:val="hybridMultilevel"/>
    <w:tmpl w:val="0D5013E0"/>
    <w:lvl w:ilvl="0" w:tplc="F210F7B2">
      <w:start w:val="1"/>
      <w:numFmt w:val="bullet"/>
      <w:pStyle w:val="CiscoCalloutBulletGray"/>
      <w:lvlText w:val=""/>
      <w:lvlJc w:val="left"/>
      <w:pPr>
        <w:ind w:left="720" w:hanging="360"/>
      </w:pPr>
      <w:rPr>
        <w:rFonts w:ascii="Wingdings" w:hAnsi="Wingdings" w:hint="default"/>
        <w:color w:val="595959"/>
        <w:u w:color="2D8C8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1F7620"/>
    <w:multiLevelType w:val="multilevel"/>
    <w:tmpl w:val="1936A90C"/>
    <w:styleLink w:val="CiscoResponseBullets"/>
    <w:lvl w:ilvl="0">
      <w:start w:val="1"/>
      <w:numFmt w:val="bullet"/>
      <w:pStyle w:val="CiscoResponseBullet1"/>
      <w:lvlText w:val=""/>
      <w:lvlJc w:val="left"/>
      <w:pPr>
        <w:ind w:left="360" w:hanging="360"/>
      </w:pPr>
      <w:rPr>
        <w:rFonts w:ascii="Wingdings" w:hAnsi="Wingdings" w:hint="default"/>
        <w:color w:val="6365AA"/>
        <w:sz w:val="16"/>
      </w:rPr>
    </w:lvl>
    <w:lvl w:ilvl="1">
      <w:start w:val="1"/>
      <w:numFmt w:val="bullet"/>
      <w:pStyle w:val="CiscoResponseBullet2"/>
      <w:lvlText w:val="-"/>
      <w:lvlJc w:val="left"/>
      <w:pPr>
        <w:ind w:left="720" w:hanging="360"/>
      </w:pPr>
      <w:rPr>
        <w:rFonts w:ascii="Courier New" w:hAnsi="Courier New" w:hint="default"/>
        <w:color w:val="6365AA"/>
        <w:sz w:val="20"/>
      </w:rPr>
    </w:lvl>
    <w:lvl w:ilvl="2">
      <w:start w:val="1"/>
      <w:numFmt w:val="bullet"/>
      <w:lvlText w:val="o"/>
      <w:lvlJc w:val="left"/>
      <w:pPr>
        <w:ind w:left="1080" w:hanging="360"/>
      </w:pPr>
      <w:rPr>
        <w:rFonts w:ascii="Tw Cen MT" w:hAnsi="Tw Cen MT" w:hint="default"/>
        <w:color w:val="6365AA"/>
        <w:sz w:val="20"/>
      </w:rPr>
    </w:lvl>
    <w:lvl w:ilvl="3">
      <w:start w:val="1"/>
      <w:numFmt w:val="decimal"/>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25" w15:restartNumberingAfterBreak="0">
    <w:nsid w:val="460F6206"/>
    <w:multiLevelType w:val="hybridMultilevel"/>
    <w:tmpl w:val="0A7EDE34"/>
    <w:lvl w:ilvl="0" w:tplc="959861AE">
      <w:start w:val="1"/>
      <w:numFmt w:val="decimal"/>
      <w:pStyle w:val="CiscoResponseNumberList"/>
      <w:lvlText w:val="%1."/>
      <w:lvlJc w:val="left"/>
      <w:pPr>
        <w:ind w:left="360" w:hanging="360"/>
      </w:pPr>
      <w:rPr>
        <w:rFonts w:ascii="Tahoma" w:hAnsi="Tahoma" w:cs="Microsoft Sans Serif" w:hint="default"/>
        <w:b w:val="0"/>
        <w:i w:val="0"/>
        <w:color w:val="6365AA"/>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7F54D5C"/>
    <w:multiLevelType w:val="hybridMultilevel"/>
    <w:tmpl w:val="162E37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E857DC5"/>
    <w:multiLevelType w:val="hybridMultilevel"/>
    <w:tmpl w:val="3E5CA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C7666C"/>
    <w:multiLevelType w:val="hybridMultilevel"/>
    <w:tmpl w:val="EE946D8E"/>
    <w:lvl w:ilvl="0" w:tplc="C5B0A19E">
      <w:start w:val="1"/>
      <w:numFmt w:val="decimal"/>
      <w:pStyle w:val="CiscoRFxQuestion"/>
      <w:lvlText w:val="%1."/>
      <w:lvlJc w:val="left"/>
      <w:pPr>
        <w:ind w:left="720" w:hanging="360"/>
      </w:pPr>
      <w:rPr>
        <w:rFonts w:ascii="Arial" w:hAnsi="Arial" w:cs="Microsoft Sans Serif" w:hint="default"/>
        <w:b w:val="0"/>
        <w:i w:val="0"/>
        <w:color w:val="595959"/>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9C5FAC"/>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23023DB"/>
    <w:multiLevelType w:val="hybridMultilevel"/>
    <w:tmpl w:val="6BD8B8CC"/>
    <w:lvl w:ilvl="0" w:tplc="23BC5B58">
      <w:numFmt w:val="bullet"/>
      <w:lvlText w:val="•"/>
      <w:lvlJc w:val="left"/>
      <w:pPr>
        <w:ind w:left="860" w:hanging="359"/>
      </w:pPr>
      <w:rPr>
        <w:rFonts w:ascii="Arial" w:eastAsia="Arial" w:hAnsi="Arial" w:cs="Arial" w:hint="default"/>
        <w:w w:val="99"/>
        <w:sz w:val="18"/>
        <w:szCs w:val="18"/>
        <w:lang w:val="en-US" w:eastAsia="en-US" w:bidi="en-US"/>
      </w:rPr>
    </w:lvl>
    <w:lvl w:ilvl="1" w:tplc="B80E7254">
      <w:numFmt w:val="bullet"/>
      <w:lvlText w:val="•"/>
      <w:lvlJc w:val="left"/>
      <w:pPr>
        <w:ind w:left="1888" w:hanging="359"/>
      </w:pPr>
      <w:rPr>
        <w:rFonts w:hint="default"/>
        <w:lang w:val="en-US" w:eastAsia="en-US" w:bidi="en-US"/>
      </w:rPr>
    </w:lvl>
    <w:lvl w:ilvl="2" w:tplc="78DE729A">
      <w:numFmt w:val="bullet"/>
      <w:lvlText w:val="•"/>
      <w:lvlJc w:val="left"/>
      <w:pPr>
        <w:ind w:left="2916" w:hanging="359"/>
      </w:pPr>
      <w:rPr>
        <w:rFonts w:hint="default"/>
        <w:lang w:val="en-US" w:eastAsia="en-US" w:bidi="en-US"/>
      </w:rPr>
    </w:lvl>
    <w:lvl w:ilvl="3" w:tplc="1EC83938">
      <w:numFmt w:val="bullet"/>
      <w:lvlText w:val="•"/>
      <w:lvlJc w:val="left"/>
      <w:pPr>
        <w:ind w:left="3944" w:hanging="359"/>
      </w:pPr>
      <w:rPr>
        <w:rFonts w:hint="default"/>
        <w:lang w:val="en-US" w:eastAsia="en-US" w:bidi="en-US"/>
      </w:rPr>
    </w:lvl>
    <w:lvl w:ilvl="4" w:tplc="6BCCF44C">
      <w:numFmt w:val="bullet"/>
      <w:lvlText w:val="•"/>
      <w:lvlJc w:val="left"/>
      <w:pPr>
        <w:ind w:left="4972" w:hanging="359"/>
      </w:pPr>
      <w:rPr>
        <w:rFonts w:hint="default"/>
        <w:lang w:val="en-US" w:eastAsia="en-US" w:bidi="en-US"/>
      </w:rPr>
    </w:lvl>
    <w:lvl w:ilvl="5" w:tplc="936062F0">
      <w:numFmt w:val="bullet"/>
      <w:lvlText w:val="•"/>
      <w:lvlJc w:val="left"/>
      <w:pPr>
        <w:ind w:left="6000" w:hanging="359"/>
      </w:pPr>
      <w:rPr>
        <w:rFonts w:hint="default"/>
        <w:lang w:val="en-US" w:eastAsia="en-US" w:bidi="en-US"/>
      </w:rPr>
    </w:lvl>
    <w:lvl w:ilvl="6" w:tplc="EB9E97E0">
      <w:numFmt w:val="bullet"/>
      <w:lvlText w:val="•"/>
      <w:lvlJc w:val="left"/>
      <w:pPr>
        <w:ind w:left="7028" w:hanging="359"/>
      </w:pPr>
      <w:rPr>
        <w:rFonts w:hint="default"/>
        <w:lang w:val="en-US" w:eastAsia="en-US" w:bidi="en-US"/>
      </w:rPr>
    </w:lvl>
    <w:lvl w:ilvl="7" w:tplc="EA822B74">
      <w:numFmt w:val="bullet"/>
      <w:lvlText w:val="•"/>
      <w:lvlJc w:val="left"/>
      <w:pPr>
        <w:ind w:left="8056" w:hanging="359"/>
      </w:pPr>
      <w:rPr>
        <w:rFonts w:hint="default"/>
        <w:lang w:val="en-US" w:eastAsia="en-US" w:bidi="en-US"/>
      </w:rPr>
    </w:lvl>
    <w:lvl w:ilvl="8" w:tplc="82B4D3D6">
      <w:numFmt w:val="bullet"/>
      <w:lvlText w:val="•"/>
      <w:lvlJc w:val="left"/>
      <w:pPr>
        <w:ind w:left="9084" w:hanging="359"/>
      </w:pPr>
      <w:rPr>
        <w:rFonts w:hint="default"/>
        <w:lang w:val="en-US" w:eastAsia="en-US" w:bidi="en-US"/>
      </w:rPr>
    </w:lvl>
  </w:abstractNum>
  <w:abstractNum w:abstractNumId="31" w15:restartNumberingAfterBreak="0">
    <w:nsid w:val="63A56A91"/>
    <w:multiLevelType w:val="hybridMultilevel"/>
    <w:tmpl w:val="074060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7C166C"/>
    <w:multiLevelType w:val="multilevel"/>
    <w:tmpl w:val="69BA88AC"/>
    <w:styleLink w:val="CiscoNoteList"/>
    <w:lvl w:ilvl="0">
      <w:start w:val="1"/>
      <w:numFmt w:val="none"/>
      <w:pStyle w:val="CiscoNote"/>
      <w:lvlText w:val="%1Note:"/>
      <w:lvlJc w:val="left"/>
      <w:pPr>
        <w:ind w:left="360" w:hanging="360"/>
      </w:pPr>
      <w:rPr>
        <w:rFonts w:ascii="Tahoma" w:hAnsi="Tahoma" w:hint="default"/>
        <w:b/>
        <w:i w:val="0"/>
        <w:color w:val="595959"/>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FA858C9"/>
    <w:multiLevelType w:val="multilevel"/>
    <w:tmpl w:val="C4044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BD3A31"/>
    <w:multiLevelType w:val="hybridMultilevel"/>
    <w:tmpl w:val="40627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CD4D9F"/>
    <w:multiLevelType w:val="multilevel"/>
    <w:tmpl w:val="681C6B1E"/>
    <w:lvl w:ilvl="0">
      <w:start w:val="2"/>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rPr>
        <w:b/>
      </w:rPr>
    </w:lvl>
    <w:lvl w:ilvl="3">
      <w:start w:val="1"/>
      <w:numFmt w:val="decimal"/>
      <w:lvlText w:val="%1.%2.%3.%4"/>
      <w:lvlJc w:val="left"/>
      <w:pPr>
        <w:ind w:left="1800" w:hanging="720"/>
      </w:pPr>
    </w:lvl>
    <w:lvl w:ilvl="4">
      <w:start w:val="1"/>
      <w:numFmt w:val="decimal"/>
      <w:lvlText w:val="%1.%2.%3.%4.%5"/>
      <w:lvlJc w:val="left"/>
      <w:pPr>
        <w:ind w:left="2160" w:hanging="720"/>
      </w:pPr>
    </w:lvl>
    <w:lvl w:ilvl="5">
      <w:start w:val="1"/>
      <w:numFmt w:val="decimal"/>
      <w:lvlText w:val="%1.%2.%3.%4.%5.%6"/>
      <w:lvlJc w:val="left"/>
      <w:pPr>
        <w:ind w:left="2880" w:hanging="1080"/>
      </w:pPr>
    </w:lvl>
    <w:lvl w:ilvl="6">
      <w:start w:val="1"/>
      <w:numFmt w:val="decimal"/>
      <w:lvlText w:val="%1.%2.%3.%4.%5.%6.%7"/>
      <w:lvlJc w:val="left"/>
      <w:pPr>
        <w:ind w:left="3240" w:hanging="108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36" w15:restartNumberingAfterBreak="0">
    <w:nsid w:val="7BA65009"/>
    <w:multiLevelType w:val="multilevel"/>
    <w:tmpl w:val="3CB0749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7C3FAC"/>
    <w:multiLevelType w:val="hybridMultilevel"/>
    <w:tmpl w:val="C9FC7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F7205B5"/>
    <w:multiLevelType w:val="hybridMultilevel"/>
    <w:tmpl w:val="448AD9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669142268">
    <w:abstractNumId w:val="29"/>
  </w:num>
  <w:num w:numId="2" w16cid:durableId="1440565400">
    <w:abstractNumId w:val="10"/>
  </w:num>
  <w:num w:numId="3" w16cid:durableId="1428846568">
    <w:abstractNumId w:val="32"/>
  </w:num>
  <w:num w:numId="4" w16cid:durableId="779373229">
    <w:abstractNumId w:val="17"/>
  </w:num>
  <w:num w:numId="5" w16cid:durableId="228736462">
    <w:abstractNumId w:val="11"/>
  </w:num>
  <w:num w:numId="6" w16cid:durableId="1973292902">
    <w:abstractNumId w:val="6"/>
  </w:num>
  <w:num w:numId="7" w16cid:durableId="666179359">
    <w:abstractNumId w:val="24"/>
  </w:num>
  <w:num w:numId="8" w16cid:durableId="105927291">
    <w:abstractNumId w:val="8"/>
  </w:num>
  <w:num w:numId="9" w16cid:durableId="49571776">
    <w:abstractNumId w:val="25"/>
  </w:num>
  <w:num w:numId="10" w16cid:durableId="1437477401">
    <w:abstractNumId w:val="13"/>
  </w:num>
  <w:num w:numId="11" w16cid:durableId="2034069101">
    <w:abstractNumId w:val="4"/>
  </w:num>
  <w:num w:numId="12" w16cid:durableId="303969031">
    <w:abstractNumId w:val="31"/>
  </w:num>
  <w:num w:numId="13" w16cid:durableId="2100444817">
    <w:abstractNumId w:val="26"/>
  </w:num>
  <w:num w:numId="14" w16cid:durableId="485828549">
    <w:abstractNumId w:val="19"/>
  </w:num>
  <w:num w:numId="15" w16cid:durableId="561522575">
    <w:abstractNumId w:val="23"/>
  </w:num>
  <w:num w:numId="16" w16cid:durableId="17586571">
    <w:abstractNumId w:val="22"/>
  </w:num>
  <w:num w:numId="17" w16cid:durableId="746003013">
    <w:abstractNumId w:val="3"/>
  </w:num>
  <w:num w:numId="18" w16cid:durableId="1736270253">
    <w:abstractNumId w:val="2"/>
  </w:num>
  <w:num w:numId="19" w16cid:durableId="1188256853">
    <w:abstractNumId w:val="1"/>
  </w:num>
  <w:num w:numId="20" w16cid:durableId="1005204794">
    <w:abstractNumId w:val="0"/>
  </w:num>
  <w:num w:numId="21" w16cid:durableId="901058579">
    <w:abstractNumId w:val="27"/>
  </w:num>
  <w:num w:numId="22" w16cid:durableId="636646748">
    <w:abstractNumId w:val="15"/>
  </w:num>
  <w:num w:numId="23" w16cid:durableId="1762138260">
    <w:abstractNumId w:val="28"/>
  </w:num>
  <w:num w:numId="24" w16cid:durableId="204560681">
    <w:abstractNumId w:val="35"/>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51775986">
    <w:abstractNumId w:val="36"/>
  </w:num>
  <w:num w:numId="26" w16cid:durableId="1115251606">
    <w:abstractNumId w:val="33"/>
  </w:num>
  <w:num w:numId="27" w16cid:durableId="752091266">
    <w:abstractNumId w:val="10"/>
  </w:num>
  <w:num w:numId="28" w16cid:durableId="691881731">
    <w:abstractNumId w:val="10"/>
  </w:num>
  <w:num w:numId="29" w16cid:durableId="591089759">
    <w:abstractNumId w:val="10"/>
  </w:num>
  <w:num w:numId="30" w16cid:durableId="617250684">
    <w:abstractNumId w:val="10"/>
  </w:num>
  <w:num w:numId="31" w16cid:durableId="511770870">
    <w:abstractNumId w:val="10"/>
  </w:num>
  <w:num w:numId="32" w16cid:durableId="1335256691">
    <w:abstractNumId w:val="10"/>
  </w:num>
  <w:num w:numId="33" w16cid:durableId="227687336">
    <w:abstractNumId w:val="37"/>
  </w:num>
  <w:num w:numId="34" w16cid:durableId="71389634">
    <w:abstractNumId w:val="21"/>
  </w:num>
  <w:num w:numId="35" w16cid:durableId="176432665">
    <w:abstractNumId w:val="7"/>
  </w:num>
  <w:num w:numId="36" w16cid:durableId="1411318051">
    <w:abstractNumId w:val="34"/>
  </w:num>
  <w:num w:numId="37" w16cid:durableId="1524589016">
    <w:abstractNumId w:val="30"/>
  </w:num>
  <w:num w:numId="38" w16cid:durableId="218128759">
    <w:abstractNumId w:val="38"/>
  </w:num>
  <w:num w:numId="39" w16cid:durableId="1185024314">
    <w:abstractNumId w:val="5"/>
  </w:num>
  <w:num w:numId="40" w16cid:durableId="1593969299">
    <w:abstractNumId w:val="9"/>
  </w:num>
  <w:num w:numId="41" w16cid:durableId="44914246">
    <w:abstractNumId w:val="16"/>
  </w:num>
  <w:num w:numId="42" w16cid:durableId="226915236">
    <w:abstractNumId w:val="20"/>
  </w:num>
  <w:num w:numId="43" w16cid:durableId="833690736">
    <w:abstractNumId w:val="12"/>
  </w:num>
  <w:num w:numId="44" w16cid:durableId="18941632">
    <w:abstractNumId w:val="18"/>
  </w:num>
  <w:num w:numId="45" w16cid:durableId="1097869410">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ctiveWritingStyle w:appName="MSWord" w:lang="es-MX"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hdrShapeDefaults>
    <o:shapedefaults v:ext="edit" spidmax="2050" style="mso-position-vertical-relative:line" strokecolor="#004baf">
      <v:stroke color="#004baf" weight="2pt"/>
      <v:shadow on="t" color="black" opacity="24903f" origin=",.5" offset="0,.55556mm"/>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F54"/>
    <w:rsid w:val="000018BB"/>
    <w:rsid w:val="00001B1E"/>
    <w:rsid w:val="0000203A"/>
    <w:rsid w:val="0000290C"/>
    <w:rsid w:val="00002BD4"/>
    <w:rsid w:val="0000666A"/>
    <w:rsid w:val="00007505"/>
    <w:rsid w:val="00012012"/>
    <w:rsid w:val="000123CA"/>
    <w:rsid w:val="00013E85"/>
    <w:rsid w:val="00014A54"/>
    <w:rsid w:val="00016106"/>
    <w:rsid w:val="00017784"/>
    <w:rsid w:val="000203A7"/>
    <w:rsid w:val="00023D51"/>
    <w:rsid w:val="00023F2D"/>
    <w:rsid w:val="00030709"/>
    <w:rsid w:val="00032AF5"/>
    <w:rsid w:val="00032C96"/>
    <w:rsid w:val="00032CC1"/>
    <w:rsid w:val="000418E1"/>
    <w:rsid w:val="00043142"/>
    <w:rsid w:val="00044573"/>
    <w:rsid w:val="000475F7"/>
    <w:rsid w:val="0005756B"/>
    <w:rsid w:val="00063037"/>
    <w:rsid w:val="00071F04"/>
    <w:rsid w:val="00072ED7"/>
    <w:rsid w:val="0007430D"/>
    <w:rsid w:val="00075042"/>
    <w:rsid w:val="00076800"/>
    <w:rsid w:val="0008022F"/>
    <w:rsid w:val="0008066E"/>
    <w:rsid w:val="00080EFD"/>
    <w:rsid w:val="00082A13"/>
    <w:rsid w:val="0008335D"/>
    <w:rsid w:val="00084B65"/>
    <w:rsid w:val="00086993"/>
    <w:rsid w:val="00087C47"/>
    <w:rsid w:val="0009059E"/>
    <w:rsid w:val="00092CDA"/>
    <w:rsid w:val="00094808"/>
    <w:rsid w:val="000A0E48"/>
    <w:rsid w:val="000A55C1"/>
    <w:rsid w:val="000A65BC"/>
    <w:rsid w:val="000A681D"/>
    <w:rsid w:val="000B1B8E"/>
    <w:rsid w:val="000B65BD"/>
    <w:rsid w:val="000B74FA"/>
    <w:rsid w:val="000B7A0D"/>
    <w:rsid w:val="000C459B"/>
    <w:rsid w:val="000C49E0"/>
    <w:rsid w:val="000C51C5"/>
    <w:rsid w:val="000C5445"/>
    <w:rsid w:val="000C5B9B"/>
    <w:rsid w:val="000C6302"/>
    <w:rsid w:val="000C6456"/>
    <w:rsid w:val="000D5A1D"/>
    <w:rsid w:val="000E2397"/>
    <w:rsid w:val="000E7AFB"/>
    <w:rsid w:val="000F1751"/>
    <w:rsid w:val="000F5033"/>
    <w:rsid w:val="000F5A25"/>
    <w:rsid w:val="000F6ACC"/>
    <w:rsid w:val="001149BF"/>
    <w:rsid w:val="00120923"/>
    <w:rsid w:val="00125043"/>
    <w:rsid w:val="00125A5B"/>
    <w:rsid w:val="00130326"/>
    <w:rsid w:val="00132C4C"/>
    <w:rsid w:val="0013329B"/>
    <w:rsid w:val="00133DEC"/>
    <w:rsid w:val="00135DAC"/>
    <w:rsid w:val="00137AB8"/>
    <w:rsid w:val="00140586"/>
    <w:rsid w:val="00150B56"/>
    <w:rsid w:val="001538AA"/>
    <w:rsid w:val="00154389"/>
    <w:rsid w:val="00156AE9"/>
    <w:rsid w:val="00161D54"/>
    <w:rsid w:val="0016388A"/>
    <w:rsid w:val="0016538F"/>
    <w:rsid w:val="0016650A"/>
    <w:rsid w:val="001672AC"/>
    <w:rsid w:val="00167612"/>
    <w:rsid w:val="001737F4"/>
    <w:rsid w:val="0018298C"/>
    <w:rsid w:val="00190199"/>
    <w:rsid w:val="001913AF"/>
    <w:rsid w:val="00191A79"/>
    <w:rsid w:val="00192612"/>
    <w:rsid w:val="00195161"/>
    <w:rsid w:val="00196751"/>
    <w:rsid w:val="001A64A1"/>
    <w:rsid w:val="001A67D6"/>
    <w:rsid w:val="001B39EC"/>
    <w:rsid w:val="001B5122"/>
    <w:rsid w:val="001B52F0"/>
    <w:rsid w:val="001B57A9"/>
    <w:rsid w:val="001B5C25"/>
    <w:rsid w:val="001B60A0"/>
    <w:rsid w:val="001B756A"/>
    <w:rsid w:val="001C034F"/>
    <w:rsid w:val="001C1682"/>
    <w:rsid w:val="001C3AB6"/>
    <w:rsid w:val="001C4167"/>
    <w:rsid w:val="001C4229"/>
    <w:rsid w:val="001C4E91"/>
    <w:rsid w:val="001D13EC"/>
    <w:rsid w:val="001D17DE"/>
    <w:rsid w:val="001D56B0"/>
    <w:rsid w:val="001E2DD4"/>
    <w:rsid w:val="001E5F22"/>
    <w:rsid w:val="001E7120"/>
    <w:rsid w:val="001F22D6"/>
    <w:rsid w:val="001F673F"/>
    <w:rsid w:val="001F71D0"/>
    <w:rsid w:val="002005F2"/>
    <w:rsid w:val="00202E6B"/>
    <w:rsid w:val="00203436"/>
    <w:rsid w:val="00207D64"/>
    <w:rsid w:val="00213083"/>
    <w:rsid w:val="00214A5A"/>
    <w:rsid w:val="00215AF0"/>
    <w:rsid w:val="0021761F"/>
    <w:rsid w:val="00217F9B"/>
    <w:rsid w:val="00221B56"/>
    <w:rsid w:val="00221E22"/>
    <w:rsid w:val="00222036"/>
    <w:rsid w:val="002268AD"/>
    <w:rsid w:val="0022694C"/>
    <w:rsid w:val="00227A97"/>
    <w:rsid w:val="00230445"/>
    <w:rsid w:val="002338B1"/>
    <w:rsid w:val="00234315"/>
    <w:rsid w:val="00243C0A"/>
    <w:rsid w:val="00243DEE"/>
    <w:rsid w:val="00247EE5"/>
    <w:rsid w:val="0025397B"/>
    <w:rsid w:val="002610B3"/>
    <w:rsid w:val="0026242E"/>
    <w:rsid w:val="00264AF7"/>
    <w:rsid w:val="00264C8A"/>
    <w:rsid w:val="00264F64"/>
    <w:rsid w:val="0026664E"/>
    <w:rsid w:val="00266D76"/>
    <w:rsid w:val="00267659"/>
    <w:rsid w:val="00274374"/>
    <w:rsid w:val="00274C2D"/>
    <w:rsid w:val="00275C3A"/>
    <w:rsid w:val="00280F1C"/>
    <w:rsid w:val="00281F6B"/>
    <w:rsid w:val="0028505A"/>
    <w:rsid w:val="00285F1F"/>
    <w:rsid w:val="002867BE"/>
    <w:rsid w:val="00286FC0"/>
    <w:rsid w:val="0028791B"/>
    <w:rsid w:val="002904E4"/>
    <w:rsid w:val="0029230E"/>
    <w:rsid w:val="0029294C"/>
    <w:rsid w:val="0029479E"/>
    <w:rsid w:val="002A16B5"/>
    <w:rsid w:val="002A1960"/>
    <w:rsid w:val="002A4B7C"/>
    <w:rsid w:val="002B28A9"/>
    <w:rsid w:val="002B4BA6"/>
    <w:rsid w:val="002B4BB8"/>
    <w:rsid w:val="002B690C"/>
    <w:rsid w:val="002B6B89"/>
    <w:rsid w:val="002C445A"/>
    <w:rsid w:val="002C5600"/>
    <w:rsid w:val="002C6206"/>
    <w:rsid w:val="002C7D30"/>
    <w:rsid w:val="002D04A9"/>
    <w:rsid w:val="002D3030"/>
    <w:rsid w:val="002D49F3"/>
    <w:rsid w:val="002D5570"/>
    <w:rsid w:val="002D72C1"/>
    <w:rsid w:val="002E0D00"/>
    <w:rsid w:val="002E3C82"/>
    <w:rsid w:val="002F3098"/>
    <w:rsid w:val="002F3672"/>
    <w:rsid w:val="002F5668"/>
    <w:rsid w:val="003019D7"/>
    <w:rsid w:val="00303A4B"/>
    <w:rsid w:val="00311487"/>
    <w:rsid w:val="0031410B"/>
    <w:rsid w:val="00315A93"/>
    <w:rsid w:val="00324EF0"/>
    <w:rsid w:val="00327FC6"/>
    <w:rsid w:val="003332FE"/>
    <w:rsid w:val="003372B6"/>
    <w:rsid w:val="0034663C"/>
    <w:rsid w:val="00350DCD"/>
    <w:rsid w:val="003516A0"/>
    <w:rsid w:val="00351902"/>
    <w:rsid w:val="00354D77"/>
    <w:rsid w:val="003579E1"/>
    <w:rsid w:val="00361997"/>
    <w:rsid w:val="00362B56"/>
    <w:rsid w:val="003714CD"/>
    <w:rsid w:val="00374A3D"/>
    <w:rsid w:val="00377A2E"/>
    <w:rsid w:val="00377FEF"/>
    <w:rsid w:val="0038284F"/>
    <w:rsid w:val="0038590F"/>
    <w:rsid w:val="0038766C"/>
    <w:rsid w:val="00387DD1"/>
    <w:rsid w:val="00390C1A"/>
    <w:rsid w:val="00394740"/>
    <w:rsid w:val="003A2104"/>
    <w:rsid w:val="003A3A91"/>
    <w:rsid w:val="003A3F13"/>
    <w:rsid w:val="003B09BB"/>
    <w:rsid w:val="003B1D36"/>
    <w:rsid w:val="003B23B2"/>
    <w:rsid w:val="003B4589"/>
    <w:rsid w:val="003B56BC"/>
    <w:rsid w:val="003B5F53"/>
    <w:rsid w:val="003B61FA"/>
    <w:rsid w:val="003B76A9"/>
    <w:rsid w:val="003B797F"/>
    <w:rsid w:val="003C12D3"/>
    <w:rsid w:val="003C2BAF"/>
    <w:rsid w:val="003C3AA3"/>
    <w:rsid w:val="003C518E"/>
    <w:rsid w:val="003C659F"/>
    <w:rsid w:val="003D1162"/>
    <w:rsid w:val="003D24BE"/>
    <w:rsid w:val="003D2658"/>
    <w:rsid w:val="003D28D5"/>
    <w:rsid w:val="003D4D24"/>
    <w:rsid w:val="003D7FE8"/>
    <w:rsid w:val="003E0493"/>
    <w:rsid w:val="003E29C3"/>
    <w:rsid w:val="003E7165"/>
    <w:rsid w:val="003E79F7"/>
    <w:rsid w:val="003F1C66"/>
    <w:rsid w:val="003F2BB1"/>
    <w:rsid w:val="003F3EFC"/>
    <w:rsid w:val="003F5E94"/>
    <w:rsid w:val="003F6CDC"/>
    <w:rsid w:val="003F6D18"/>
    <w:rsid w:val="00401789"/>
    <w:rsid w:val="004034CC"/>
    <w:rsid w:val="00403520"/>
    <w:rsid w:val="00405688"/>
    <w:rsid w:val="00406BE7"/>
    <w:rsid w:val="00407474"/>
    <w:rsid w:val="004123EB"/>
    <w:rsid w:val="004158AD"/>
    <w:rsid w:val="004179B0"/>
    <w:rsid w:val="00420B0C"/>
    <w:rsid w:val="004227A3"/>
    <w:rsid w:val="0042442A"/>
    <w:rsid w:val="00425CEC"/>
    <w:rsid w:val="004263D0"/>
    <w:rsid w:val="0042777F"/>
    <w:rsid w:val="00432889"/>
    <w:rsid w:val="00433975"/>
    <w:rsid w:val="00434C1E"/>
    <w:rsid w:val="00435C1B"/>
    <w:rsid w:val="00440672"/>
    <w:rsid w:val="00442603"/>
    <w:rsid w:val="00443761"/>
    <w:rsid w:val="00443EBE"/>
    <w:rsid w:val="0044461C"/>
    <w:rsid w:val="004447A2"/>
    <w:rsid w:val="0044490A"/>
    <w:rsid w:val="00445DDF"/>
    <w:rsid w:val="00445F9F"/>
    <w:rsid w:val="00446976"/>
    <w:rsid w:val="00452F0A"/>
    <w:rsid w:val="0045445D"/>
    <w:rsid w:val="004557BE"/>
    <w:rsid w:val="00455937"/>
    <w:rsid w:val="00455F9F"/>
    <w:rsid w:val="00456775"/>
    <w:rsid w:val="00460718"/>
    <w:rsid w:val="00461E79"/>
    <w:rsid w:val="0046242E"/>
    <w:rsid w:val="0046319D"/>
    <w:rsid w:val="00466004"/>
    <w:rsid w:val="00466C94"/>
    <w:rsid w:val="004741BC"/>
    <w:rsid w:val="004747DE"/>
    <w:rsid w:val="0047534A"/>
    <w:rsid w:val="004778F7"/>
    <w:rsid w:val="00481414"/>
    <w:rsid w:val="00490EDE"/>
    <w:rsid w:val="00492893"/>
    <w:rsid w:val="00492E12"/>
    <w:rsid w:val="004939E7"/>
    <w:rsid w:val="004943BD"/>
    <w:rsid w:val="00496CE3"/>
    <w:rsid w:val="004A09E3"/>
    <w:rsid w:val="004B01DD"/>
    <w:rsid w:val="004B0B40"/>
    <w:rsid w:val="004B0FE9"/>
    <w:rsid w:val="004B4337"/>
    <w:rsid w:val="004C00BC"/>
    <w:rsid w:val="004C067B"/>
    <w:rsid w:val="004C09EE"/>
    <w:rsid w:val="004C0F3B"/>
    <w:rsid w:val="004C1FE3"/>
    <w:rsid w:val="004C28D7"/>
    <w:rsid w:val="004C48DC"/>
    <w:rsid w:val="004C7A10"/>
    <w:rsid w:val="004D0094"/>
    <w:rsid w:val="004D2537"/>
    <w:rsid w:val="004D3F54"/>
    <w:rsid w:val="004D7B8E"/>
    <w:rsid w:val="004E38F0"/>
    <w:rsid w:val="004E3CAC"/>
    <w:rsid w:val="004E5604"/>
    <w:rsid w:val="004E66D8"/>
    <w:rsid w:val="004E6B32"/>
    <w:rsid w:val="004F19D0"/>
    <w:rsid w:val="004F25A3"/>
    <w:rsid w:val="004F2BBE"/>
    <w:rsid w:val="004F30E2"/>
    <w:rsid w:val="004F492F"/>
    <w:rsid w:val="004F53DB"/>
    <w:rsid w:val="004F5DAF"/>
    <w:rsid w:val="004F7CBC"/>
    <w:rsid w:val="00500583"/>
    <w:rsid w:val="0050137F"/>
    <w:rsid w:val="00505542"/>
    <w:rsid w:val="00506349"/>
    <w:rsid w:val="0051074D"/>
    <w:rsid w:val="0051166D"/>
    <w:rsid w:val="005116CF"/>
    <w:rsid w:val="00512EF5"/>
    <w:rsid w:val="00514BB2"/>
    <w:rsid w:val="00517BF7"/>
    <w:rsid w:val="005219E0"/>
    <w:rsid w:val="00524DA9"/>
    <w:rsid w:val="00531562"/>
    <w:rsid w:val="00531B0E"/>
    <w:rsid w:val="005415FD"/>
    <w:rsid w:val="00541654"/>
    <w:rsid w:val="005469DA"/>
    <w:rsid w:val="0055012C"/>
    <w:rsid w:val="00550326"/>
    <w:rsid w:val="00550AF6"/>
    <w:rsid w:val="00550E2D"/>
    <w:rsid w:val="00550E36"/>
    <w:rsid w:val="0055100C"/>
    <w:rsid w:val="00556728"/>
    <w:rsid w:val="00557BF4"/>
    <w:rsid w:val="00560445"/>
    <w:rsid w:val="00560FC1"/>
    <w:rsid w:val="005640D0"/>
    <w:rsid w:val="00565EC3"/>
    <w:rsid w:val="00567A80"/>
    <w:rsid w:val="00574483"/>
    <w:rsid w:val="00574D0B"/>
    <w:rsid w:val="0058086A"/>
    <w:rsid w:val="00585E16"/>
    <w:rsid w:val="005862DE"/>
    <w:rsid w:val="00592215"/>
    <w:rsid w:val="00593B10"/>
    <w:rsid w:val="005940D6"/>
    <w:rsid w:val="00594BD4"/>
    <w:rsid w:val="005A0A4F"/>
    <w:rsid w:val="005A2708"/>
    <w:rsid w:val="005A29A3"/>
    <w:rsid w:val="005A5BC5"/>
    <w:rsid w:val="005A7CE6"/>
    <w:rsid w:val="005B2292"/>
    <w:rsid w:val="005B28AA"/>
    <w:rsid w:val="005B2FCF"/>
    <w:rsid w:val="005B613E"/>
    <w:rsid w:val="005B626F"/>
    <w:rsid w:val="005B6F24"/>
    <w:rsid w:val="005B7D03"/>
    <w:rsid w:val="005B7FEE"/>
    <w:rsid w:val="005C401C"/>
    <w:rsid w:val="005C51F2"/>
    <w:rsid w:val="005C5692"/>
    <w:rsid w:val="005C7410"/>
    <w:rsid w:val="005C7559"/>
    <w:rsid w:val="005C7FCF"/>
    <w:rsid w:val="005D1202"/>
    <w:rsid w:val="005D57EB"/>
    <w:rsid w:val="005D59A5"/>
    <w:rsid w:val="005E49D4"/>
    <w:rsid w:val="005E53B6"/>
    <w:rsid w:val="005F33A2"/>
    <w:rsid w:val="005F4268"/>
    <w:rsid w:val="00600667"/>
    <w:rsid w:val="00603B40"/>
    <w:rsid w:val="00611B3F"/>
    <w:rsid w:val="00611CF5"/>
    <w:rsid w:val="00612577"/>
    <w:rsid w:val="00615F8E"/>
    <w:rsid w:val="0061720C"/>
    <w:rsid w:val="00620C1A"/>
    <w:rsid w:val="00622460"/>
    <w:rsid w:val="00622C6D"/>
    <w:rsid w:val="006302F8"/>
    <w:rsid w:val="0063249E"/>
    <w:rsid w:val="00633865"/>
    <w:rsid w:val="00633C26"/>
    <w:rsid w:val="006352FC"/>
    <w:rsid w:val="006361CD"/>
    <w:rsid w:val="006366B6"/>
    <w:rsid w:val="00642216"/>
    <w:rsid w:val="0064352C"/>
    <w:rsid w:val="00647AEC"/>
    <w:rsid w:val="00653C0D"/>
    <w:rsid w:val="00662E21"/>
    <w:rsid w:val="006648EC"/>
    <w:rsid w:val="00667778"/>
    <w:rsid w:val="0067289A"/>
    <w:rsid w:val="00682EF8"/>
    <w:rsid w:val="0068573D"/>
    <w:rsid w:val="00690B0F"/>
    <w:rsid w:val="00693F9F"/>
    <w:rsid w:val="00695C82"/>
    <w:rsid w:val="0069620A"/>
    <w:rsid w:val="00697892"/>
    <w:rsid w:val="006A58BD"/>
    <w:rsid w:val="006A6DB7"/>
    <w:rsid w:val="006A75D1"/>
    <w:rsid w:val="006B371C"/>
    <w:rsid w:val="006B4E9F"/>
    <w:rsid w:val="006C0829"/>
    <w:rsid w:val="006C6B69"/>
    <w:rsid w:val="006C70E6"/>
    <w:rsid w:val="006C7821"/>
    <w:rsid w:val="006D1BA5"/>
    <w:rsid w:val="006D2188"/>
    <w:rsid w:val="006D3983"/>
    <w:rsid w:val="006D3A47"/>
    <w:rsid w:val="006D47CB"/>
    <w:rsid w:val="006D7E77"/>
    <w:rsid w:val="006E2886"/>
    <w:rsid w:val="006F5BE5"/>
    <w:rsid w:val="006F7D7D"/>
    <w:rsid w:val="006F7F98"/>
    <w:rsid w:val="00703679"/>
    <w:rsid w:val="00704663"/>
    <w:rsid w:val="00713FC9"/>
    <w:rsid w:val="00716AAF"/>
    <w:rsid w:val="0071779B"/>
    <w:rsid w:val="00717C92"/>
    <w:rsid w:val="007200FE"/>
    <w:rsid w:val="007278BF"/>
    <w:rsid w:val="00730A62"/>
    <w:rsid w:val="00732123"/>
    <w:rsid w:val="00732147"/>
    <w:rsid w:val="00732863"/>
    <w:rsid w:val="00732A6F"/>
    <w:rsid w:val="00735789"/>
    <w:rsid w:val="007361C0"/>
    <w:rsid w:val="00737478"/>
    <w:rsid w:val="007401B4"/>
    <w:rsid w:val="007401B6"/>
    <w:rsid w:val="00743F83"/>
    <w:rsid w:val="00745C35"/>
    <w:rsid w:val="0075058B"/>
    <w:rsid w:val="00752745"/>
    <w:rsid w:val="00752F57"/>
    <w:rsid w:val="00753807"/>
    <w:rsid w:val="00763384"/>
    <w:rsid w:val="0076545B"/>
    <w:rsid w:val="00773D49"/>
    <w:rsid w:val="0077610C"/>
    <w:rsid w:val="00777467"/>
    <w:rsid w:val="00781F71"/>
    <w:rsid w:val="00782733"/>
    <w:rsid w:val="007857CF"/>
    <w:rsid w:val="0079053B"/>
    <w:rsid w:val="007920FD"/>
    <w:rsid w:val="00796453"/>
    <w:rsid w:val="00796D2B"/>
    <w:rsid w:val="007A0CF6"/>
    <w:rsid w:val="007A1978"/>
    <w:rsid w:val="007B0EE9"/>
    <w:rsid w:val="007B3FA5"/>
    <w:rsid w:val="007B6A94"/>
    <w:rsid w:val="007B6E6A"/>
    <w:rsid w:val="007B7074"/>
    <w:rsid w:val="007C0F46"/>
    <w:rsid w:val="007C3D6D"/>
    <w:rsid w:val="007C6953"/>
    <w:rsid w:val="007C7CF6"/>
    <w:rsid w:val="007D30A6"/>
    <w:rsid w:val="007D3223"/>
    <w:rsid w:val="007D3591"/>
    <w:rsid w:val="007D5A60"/>
    <w:rsid w:val="007D5DD0"/>
    <w:rsid w:val="007E1817"/>
    <w:rsid w:val="007E2AE0"/>
    <w:rsid w:val="007E3400"/>
    <w:rsid w:val="007F0114"/>
    <w:rsid w:val="007F0BDE"/>
    <w:rsid w:val="007F29F6"/>
    <w:rsid w:val="007F52B0"/>
    <w:rsid w:val="007F5539"/>
    <w:rsid w:val="007F61D5"/>
    <w:rsid w:val="007F7ACC"/>
    <w:rsid w:val="00804234"/>
    <w:rsid w:val="00811666"/>
    <w:rsid w:val="00811854"/>
    <w:rsid w:val="00811F70"/>
    <w:rsid w:val="0082216C"/>
    <w:rsid w:val="0082260B"/>
    <w:rsid w:val="008229CB"/>
    <w:rsid w:val="00822A31"/>
    <w:rsid w:val="00824AB5"/>
    <w:rsid w:val="00827771"/>
    <w:rsid w:val="008303B6"/>
    <w:rsid w:val="00836914"/>
    <w:rsid w:val="0084332C"/>
    <w:rsid w:val="00843B8B"/>
    <w:rsid w:val="00844EA5"/>
    <w:rsid w:val="00846124"/>
    <w:rsid w:val="00846CC8"/>
    <w:rsid w:val="00846F9A"/>
    <w:rsid w:val="00847525"/>
    <w:rsid w:val="00850D95"/>
    <w:rsid w:val="008575F2"/>
    <w:rsid w:val="00861422"/>
    <w:rsid w:val="0086175D"/>
    <w:rsid w:val="00862A58"/>
    <w:rsid w:val="00864431"/>
    <w:rsid w:val="00867A05"/>
    <w:rsid w:val="00871CA3"/>
    <w:rsid w:val="0087226E"/>
    <w:rsid w:val="0087285B"/>
    <w:rsid w:val="00873291"/>
    <w:rsid w:val="00873E0B"/>
    <w:rsid w:val="0087569C"/>
    <w:rsid w:val="008776D0"/>
    <w:rsid w:val="008801E8"/>
    <w:rsid w:val="00882240"/>
    <w:rsid w:val="008826C0"/>
    <w:rsid w:val="008826FE"/>
    <w:rsid w:val="00882ED8"/>
    <w:rsid w:val="0088314C"/>
    <w:rsid w:val="00883671"/>
    <w:rsid w:val="00884D2F"/>
    <w:rsid w:val="00885433"/>
    <w:rsid w:val="0088557D"/>
    <w:rsid w:val="00886D5C"/>
    <w:rsid w:val="00890738"/>
    <w:rsid w:val="008943FB"/>
    <w:rsid w:val="00895B69"/>
    <w:rsid w:val="0089615D"/>
    <w:rsid w:val="00897D06"/>
    <w:rsid w:val="008A1AE9"/>
    <w:rsid w:val="008A21FB"/>
    <w:rsid w:val="008A3C1C"/>
    <w:rsid w:val="008A653D"/>
    <w:rsid w:val="008A707B"/>
    <w:rsid w:val="008A7216"/>
    <w:rsid w:val="008B4701"/>
    <w:rsid w:val="008C15BD"/>
    <w:rsid w:val="008C2435"/>
    <w:rsid w:val="008C3D59"/>
    <w:rsid w:val="008C426B"/>
    <w:rsid w:val="008C437A"/>
    <w:rsid w:val="008C50F7"/>
    <w:rsid w:val="008C7F9B"/>
    <w:rsid w:val="008D139A"/>
    <w:rsid w:val="008D2595"/>
    <w:rsid w:val="008D3682"/>
    <w:rsid w:val="008E191E"/>
    <w:rsid w:val="008E51E9"/>
    <w:rsid w:val="008E6014"/>
    <w:rsid w:val="008E683E"/>
    <w:rsid w:val="008F06EB"/>
    <w:rsid w:val="008F6E9D"/>
    <w:rsid w:val="00900A2C"/>
    <w:rsid w:val="0090277E"/>
    <w:rsid w:val="00904BC7"/>
    <w:rsid w:val="009055E6"/>
    <w:rsid w:val="009075DA"/>
    <w:rsid w:val="00910167"/>
    <w:rsid w:val="0091564B"/>
    <w:rsid w:val="0091742A"/>
    <w:rsid w:val="00920F54"/>
    <w:rsid w:val="0092136D"/>
    <w:rsid w:val="00922570"/>
    <w:rsid w:val="00922C0B"/>
    <w:rsid w:val="00923D25"/>
    <w:rsid w:val="00924ACB"/>
    <w:rsid w:val="00927FCE"/>
    <w:rsid w:val="00931E38"/>
    <w:rsid w:val="0093302D"/>
    <w:rsid w:val="00936A3D"/>
    <w:rsid w:val="0094185A"/>
    <w:rsid w:val="00947222"/>
    <w:rsid w:val="00951202"/>
    <w:rsid w:val="00954440"/>
    <w:rsid w:val="00954835"/>
    <w:rsid w:val="00954E25"/>
    <w:rsid w:val="00955092"/>
    <w:rsid w:val="00956B87"/>
    <w:rsid w:val="00957C5F"/>
    <w:rsid w:val="009651A6"/>
    <w:rsid w:val="00967904"/>
    <w:rsid w:val="00970552"/>
    <w:rsid w:val="009745FC"/>
    <w:rsid w:val="0097479E"/>
    <w:rsid w:val="00976E29"/>
    <w:rsid w:val="00980707"/>
    <w:rsid w:val="00980AEE"/>
    <w:rsid w:val="00981DB5"/>
    <w:rsid w:val="00983734"/>
    <w:rsid w:val="00983738"/>
    <w:rsid w:val="00993597"/>
    <w:rsid w:val="009935C8"/>
    <w:rsid w:val="00995CB2"/>
    <w:rsid w:val="00996C3B"/>
    <w:rsid w:val="009A056A"/>
    <w:rsid w:val="009A0673"/>
    <w:rsid w:val="009A59F8"/>
    <w:rsid w:val="009A7F4B"/>
    <w:rsid w:val="009B0B26"/>
    <w:rsid w:val="009B367F"/>
    <w:rsid w:val="009C06B7"/>
    <w:rsid w:val="009C3EDE"/>
    <w:rsid w:val="009C5A3F"/>
    <w:rsid w:val="009C5EC9"/>
    <w:rsid w:val="009C647D"/>
    <w:rsid w:val="009D002F"/>
    <w:rsid w:val="009E1C3B"/>
    <w:rsid w:val="009E1E40"/>
    <w:rsid w:val="009E51DD"/>
    <w:rsid w:val="009E6A40"/>
    <w:rsid w:val="009E7C1F"/>
    <w:rsid w:val="009F657F"/>
    <w:rsid w:val="00A02587"/>
    <w:rsid w:val="00A02653"/>
    <w:rsid w:val="00A07350"/>
    <w:rsid w:val="00A075EF"/>
    <w:rsid w:val="00A12651"/>
    <w:rsid w:val="00A15BBA"/>
    <w:rsid w:val="00A16694"/>
    <w:rsid w:val="00A17C06"/>
    <w:rsid w:val="00A218D0"/>
    <w:rsid w:val="00A25D7B"/>
    <w:rsid w:val="00A25FB6"/>
    <w:rsid w:val="00A32E6C"/>
    <w:rsid w:val="00A353E7"/>
    <w:rsid w:val="00A4057C"/>
    <w:rsid w:val="00A54BC0"/>
    <w:rsid w:val="00A55AC2"/>
    <w:rsid w:val="00A6030D"/>
    <w:rsid w:val="00A64444"/>
    <w:rsid w:val="00A64A06"/>
    <w:rsid w:val="00A70A1A"/>
    <w:rsid w:val="00A716AE"/>
    <w:rsid w:val="00A73DF3"/>
    <w:rsid w:val="00A76EA0"/>
    <w:rsid w:val="00A77DC4"/>
    <w:rsid w:val="00A820C6"/>
    <w:rsid w:val="00A82E0B"/>
    <w:rsid w:val="00A83449"/>
    <w:rsid w:val="00A84074"/>
    <w:rsid w:val="00A91CEF"/>
    <w:rsid w:val="00A9251D"/>
    <w:rsid w:val="00A95BF0"/>
    <w:rsid w:val="00A973D3"/>
    <w:rsid w:val="00AA031A"/>
    <w:rsid w:val="00AA67A1"/>
    <w:rsid w:val="00AA6C8C"/>
    <w:rsid w:val="00AA703A"/>
    <w:rsid w:val="00AB012A"/>
    <w:rsid w:val="00AB4038"/>
    <w:rsid w:val="00AB5DFD"/>
    <w:rsid w:val="00AB778C"/>
    <w:rsid w:val="00AB7F26"/>
    <w:rsid w:val="00AC1D1B"/>
    <w:rsid w:val="00AD086A"/>
    <w:rsid w:val="00AD1338"/>
    <w:rsid w:val="00AD4555"/>
    <w:rsid w:val="00AE02F1"/>
    <w:rsid w:val="00AE0F32"/>
    <w:rsid w:val="00AE2099"/>
    <w:rsid w:val="00AE2B25"/>
    <w:rsid w:val="00AE50A3"/>
    <w:rsid w:val="00AE67F7"/>
    <w:rsid w:val="00AF0C35"/>
    <w:rsid w:val="00AF17FF"/>
    <w:rsid w:val="00AF4009"/>
    <w:rsid w:val="00AF6F68"/>
    <w:rsid w:val="00B00875"/>
    <w:rsid w:val="00B10661"/>
    <w:rsid w:val="00B10803"/>
    <w:rsid w:val="00B10D1B"/>
    <w:rsid w:val="00B12461"/>
    <w:rsid w:val="00B14C15"/>
    <w:rsid w:val="00B16A7E"/>
    <w:rsid w:val="00B202FB"/>
    <w:rsid w:val="00B20F19"/>
    <w:rsid w:val="00B213BE"/>
    <w:rsid w:val="00B219C1"/>
    <w:rsid w:val="00B21D76"/>
    <w:rsid w:val="00B228DC"/>
    <w:rsid w:val="00B23ED6"/>
    <w:rsid w:val="00B25578"/>
    <w:rsid w:val="00B266FA"/>
    <w:rsid w:val="00B26AB6"/>
    <w:rsid w:val="00B30344"/>
    <w:rsid w:val="00B3045C"/>
    <w:rsid w:val="00B30D45"/>
    <w:rsid w:val="00B32938"/>
    <w:rsid w:val="00B35385"/>
    <w:rsid w:val="00B35FC1"/>
    <w:rsid w:val="00B3750F"/>
    <w:rsid w:val="00B40370"/>
    <w:rsid w:val="00B42577"/>
    <w:rsid w:val="00B4419E"/>
    <w:rsid w:val="00B472FE"/>
    <w:rsid w:val="00B50236"/>
    <w:rsid w:val="00B513DF"/>
    <w:rsid w:val="00B52D22"/>
    <w:rsid w:val="00B539B7"/>
    <w:rsid w:val="00B539F0"/>
    <w:rsid w:val="00B53E9B"/>
    <w:rsid w:val="00B541D8"/>
    <w:rsid w:val="00B56418"/>
    <w:rsid w:val="00B61FFF"/>
    <w:rsid w:val="00B72D68"/>
    <w:rsid w:val="00B77237"/>
    <w:rsid w:val="00B8161E"/>
    <w:rsid w:val="00B86000"/>
    <w:rsid w:val="00B932D8"/>
    <w:rsid w:val="00B94FA2"/>
    <w:rsid w:val="00BA0FE2"/>
    <w:rsid w:val="00BA2C9F"/>
    <w:rsid w:val="00BA2DB8"/>
    <w:rsid w:val="00BA4101"/>
    <w:rsid w:val="00BA471C"/>
    <w:rsid w:val="00BA5489"/>
    <w:rsid w:val="00BB0D63"/>
    <w:rsid w:val="00BB0FA1"/>
    <w:rsid w:val="00BB274E"/>
    <w:rsid w:val="00BB5809"/>
    <w:rsid w:val="00BB72B4"/>
    <w:rsid w:val="00BB7AEF"/>
    <w:rsid w:val="00BC12BF"/>
    <w:rsid w:val="00BC13B9"/>
    <w:rsid w:val="00BC1C46"/>
    <w:rsid w:val="00BC23C2"/>
    <w:rsid w:val="00BC29BC"/>
    <w:rsid w:val="00BC2C4E"/>
    <w:rsid w:val="00BC34D0"/>
    <w:rsid w:val="00BC7524"/>
    <w:rsid w:val="00BC7F4F"/>
    <w:rsid w:val="00BC7FFE"/>
    <w:rsid w:val="00BD0275"/>
    <w:rsid w:val="00BD227D"/>
    <w:rsid w:val="00BD3461"/>
    <w:rsid w:val="00BD45A2"/>
    <w:rsid w:val="00BD5A0F"/>
    <w:rsid w:val="00BD64B2"/>
    <w:rsid w:val="00BE07C5"/>
    <w:rsid w:val="00BE1199"/>
    <w:rsid w:val="00BE3DB2"/>
    <w:rsid w:val="00BE7006"/>
    <w:rsid w:val="00BF14C0"/>
    <w:rsid w:val="00BF65F0"/>
    <w:rsid w:val="00C03CFC"/>
    <w:rsid w:val="00C058DA"/>
    <w:rsid w:val="00C11982"/>
    <w:rsid w:val="00C1234C"/>
    <w:rsid w:val="00C142D4"/>
    <w:rsid w:val="00C15361"/>
    <w:rsid w:val="00C1684C"/>
    <w:rsid w:val="00C21979"/>
    <w:rsid w:val="00C23C3D"/>
    <w:rsid w:val="00C30194"/>
    <w:rsid w:val="00C30937"/>
    <w:rsid w:val="00C30C07"/>
    <w:rsid w:val="00C32B80"/>
    <w:rsid w:val="00C33689"/>
    <w:rsid w:val="00C34CBC"/>
    <w:rsid w:val="00C3538F"/>
    <w:rsid w:val="00C35535"/>
    <w:rsid w:val="00C44DE8"/>
    <w:rsid w:val="00C450F6"/>
    <w:rsid w:val="00C51600"/>
    <w:rsid w:val="00C5422F"/>
    <w:rsid w:val="00C5492C"/>
    <w:rsid w:val="00C56EFE"/>
    <w:rsid w:val="00C574F3"/>
    <w:rsid w:val="00C60DD1"/>
    <w:rsid w:val="00C61F23"/>
    <w:rsid w:val="00C62D6C"/>
    <w:rsid w:val="00C7008A"/>
    <w:rsid w:val="00C703EC"/>
    <w:rsid w:val="00C747AB"/>
    <w:rsid w:val="00C809E6"/>
    <w:rsid w:val="00C839C2"/>
    <w:rsid w:val="00C84B2F"/>
    <w:rsid w:val="00C854F4"/>
    <w:rsid w:val="00C85ACC"/>
    <w:rsid w:val="00C86635"/>
    <w:rsid w:val="00C8741D"/>
    <w:rsid w:val="00C9783F"/>
    <w:rsid w:val="00CA2412"/>
    <w:rsid w:val="00CA4FBB"/>
    <w:rsid w:val="00CB0E97"/>
    <w:rsid w:val="00CB3886"/>
    <w:rsid w:val="00CB44C4"/>
    <w:rsid w:val="00CB72C4"/>
    <w:rsid w:val="00CC0E25"/>
    <w:rsid w:val="00CC23ED"/>
    <w:rsid w:val="00CC293F"/>
    <w:rsid w:val="00CC3C6D"/>
    <w:rsid w:val="00CD048A"/>
    <w:rsid w:val="00CD315B"/>
    <w:rsid w:val="00CD36B8"/>
    <w:rsid w:val="00CD6C1F"/>
    <w:rsid w:val="00CE2CE1"/>
    <w:rsid w:val="00CE6BFF"/>
    <w:rsid w:val="00CF1221"/>
    <w:rsid w:val="00D00CBE"/>
    <w:rsid w:val="00D02003"/>
    <w:rsid w:val="00D040A7"/>
    <w:rsid w:val="00D0674E"/>
    <w:rsid w:val="00D17AFB"/>
    <w:rsid w:val="00D214DF"/>
    <w:rsid w:val="00D2189C"/>
    <w:rsid w:val="00D22323"/>
    <w:rsid w:val="00D23926"/>
    <w:rsid w:val="00D26869"/>
    <w:rsid w:val="00D36CF3"/>
    <w:rsid w:val="00D46DA2"/>
    <w:rsid w:val="00D47F09"/>
    <w:rsid w:val="00D512F6"/>
    <w:rsid w:val="00D52861"/>
    <w:rsid w:val="00D55E2B"/>
    <w:rsid w:val="00D61926"/>
    <w:rsid w:val="00D64B16"/>
    <w:rsid w:val="00D6716A"/>
    <w:rsid w:val="00D723A2"/>
    <w:rsid w:val="00D77205"/>
    <w:rsid w:val="00D812EC"/>
    <w:rsid w:val="00D82F97"/>
    <w:rsid w:val="00D92184"/>
    <w:rsid w:val="00DA1FE6"/>
    <w:rsid w:val="00DA4EEE"/>
    <w:rsid w:val="00DA7721"/>
    <w:rsid w:val="00DA7D36"/>
    <w:rsid w:val="00DB1645"/>
    <w:rsid w:val="00DB4489"/>
    <w:rsid w:val="00DB6920"/>
    <w:rsid w:val="00DB79A0"/>
    <w:rsid w:val="00DC0CC3"/>
    <w:rsid w:val="00DC0DE6"/>
    <w:rsid w:val="00DC6D30"/>
    <w:rsid w:val="00DD0DD4"/>
    <w:rsid w:val="00DD3536"/>
    <w:rsid w:val="00DD64DC"/>
    <w:rsid w:val="00DE17D3"/>
    <w:rsid w:val="00DE3EB7"/>
    <w:rsid w:val="00DE67A1"/>
    <w:rsid w:val="00DF15FF"/>
    <w:rsid w:val="00DF1CFA"/>
    <w:rsid w:val="00DF359B"/>
    <w:rsid w:val="00DF3C70"/>
    <w:rsid w:val="00DF6EA3"/>
    <w:rsid w:val="00DF75D4"/>
    <w:rsid w:val="00E01204"/>
    <w:rsid w:val="00E0225C"/>
    <w:rsid w:val="00E05062"/>
    <w:rsid w:val="00E07981"/>
    <w:rsid w:val="00E15AE4"/>
    <w:rsid w:val="00E22D0B"/>
    <w:rsid w:val="00E2510D"/>
    <w:rsid w:val="00E25945"/>
    <w:rsid w:val="00E263CA"/>
    <w:rsid w:val="00E31009"/>
    <w:rsid w:val="00E311D2"/>
    <w:rsid w:val="00E314FB"/>
    <w:rsid w:val="00E31618"/>
    <w:rsid w:val="00E324E5"/>
    <w:rsid w:val="00E3525B"/>
    <w:rsid w:val="00E35DFE"/>
    <w:rsid w:val="00E36AB2"/>
    <w:rsid w:val="00E3703F"/>
    <w:rsid w:val="00E378B2"/>
    <w:rsid w:val="00E43D15"/>
    <w:rsid w:val="00E4459F"/>
    <w:rsid w:val="00E44AE2"/>
    <w:rsid w:val="00E5279C"/>
    <w:rsid w:val="00E56B86"/>
    <w:rsid w:val="00E63938"/>
    <w:rsid w:val="00E67B3D"/>
    <w:rsid w:val="00E70116"/>
    <w:rsid w:val="00E733C0"/>
    <w:rsid w:val="00E75BC7"/>
    <w:rsid w:val="00E81B59"/>
    <w:rsid w:val="00E8213C"/>
    <w:rsid w:val="00E85235"/>
    <w:rsid w:val="00E876FC"/>
    <w:rsid w:val="00E91F5A"/>
    <w:rsid w:val="00E954D3"/>
    <w:rsid w:val="00E9590E"/>
    <w:rsid w:val="00E96AD3"/>
    <w:rsid w:val="00EA2123"/>
    <w:rsid w:val="00EA6ED5"/>
    <w:rsid w:val="00EA7CAC"/>
    <w:rsid w:val="00EB0AC8"/>
    <w:rsid w:val="00EB23A4"/>
    <w:rsid w:val="00EB26E2"/>
    <w:rsid w:val="00EB29E8"/>
    <w:rsid w:val="00EB348A"/>
    <w:rsid w:val="00EB6019"/>
    <w:rsid w:val="00EB70DA"/>
    <w:rsid w:val="00EB7B26"/>
    <w:rsid w:val="00EC1A93"/>
    <w:rsid w:val="00EC255A"/>
    <w:rsid w:val="00EC55A1"/>
    <w:rsid w:val="00ED19C6"/>
    <w:rsid w:val="00ED24D6"/>
    <w:rsid w:val="00ED4292"/>
    <w:rsid w:val="00ED4E06"/>
    <w:rsid w:val="00EE4E01"/>
    <w:rsid w:val="00EE7C4D"/>
    <w:rsid w:val="00EF06D6"/>
    <w:rsid w:val="00EF4C5B"/>
    <w:rsid w:val="00EF578E"/>
    <w:rsid w:val="00F00766"/>
    <w:rsid w:val="00F00BC0"/>
    <w:rsid w:val="00F01E00"/>
    <w:rsid w:val="00F02047"/>
    <w:rsid w:val="00F039F3"/>
    <w:rsid w:val="00F10253"/>
    <w:rsid w:val="00F10578"/>
    <w:rsid w:val="00F11E17"/>
    <w:rsid w:val="00F155A6"/>
    <w:rsid w:val="00F156B3"/>
    <w:rsid w:val="00F16C44"/>
    <w:rsid w:val="00F204F0"/>
    <w:rsid w:val="00F20E63"/>
    <w:rsid w:val="00F22795"/>
    <w:rsid w:val="00F22D4F"/>
    <w:rsid w:val="00F24719"/>
    <w:rsid w:val="00F264B5"/>
    <w:rsid w:val="00F2684F"/>
    <w:rsid w:val="00F316B2"/>
    <w:rsid w:val="00F31A6B"/>
    <w:rsid w:val="00F322A2"/>
    <w:rsid w:val="00F323DA"/>
    <w:rsid w:val="00F3544A"/>
    <w:rsid w:val="00F36511"/>
    <w:rsid w:val="00F3766F"/>
    <w:rsid w:val="00F37B1B"/>
    <w:rsid w:val="00F40A87"/>
    <w:rsid w:val="00F474F2"/>
    <w:rsid w:val="00F47C04"/>
    <w:rsid w:val="00F54F71"/>
    <w:rsid w:val="00F55F08"/>
    <w:rsid w:val="00F56D5D"/>
    <w:rsid w:val="00F578C4"/>
    <w:rsid w:val="00F6061E"/>
    <w:rsid w:val="00F61412"/>
    <w:rsid w:val="00F61A63"/>
    <w:rsid w:val="00F63AFC"/>
    <w:rsid w:val="00F65C1E"/>
    <w:rsid w:val="00F668D0"/>
    <w:rsid w:val="00F70F7D"/>
    <w:rsid w:val="00F717B1"/>
    <w:rsid w:val="00F71802"/>
    <w:rsid w:val="00F7698F"/>
    <w:rsid w:val="00F81D83"/>
    <w:rsid w:val="00F84DB5"/>
    <w:rsid w:val="00F8671E"/>
    <w:rsid w:val="00F91B46"/>
    <w:rsid w:val="00F91EFF"/>
    <w:rsid w:val="00F940B4"/>
    <w:rsid w:val="00F95C52"/>
    <w:rsid w:val="00F97C07"/>
    <w:rsid w:val="00F97F33"/>
    <w:rsid w:val="00FA0ABD"/>
    <w:rsid w:val="00FA5778"/>
    <w:rsid w:val="00FA6381"/>
    <w:rsid w:val="00FA66C5"/>
    <w:rsid w:val="00FA6F72"/>
    <w:rsid w:val="00FA7283"/>
    <w:rsid w:val="00FB0586"/>
    <w:rsid w:val="00FB6AD2"/>
    <w:rsid w:val="00FC0E3A"/>
    <w:rsid w:val="00FC19E5"/>
    <w:rsid w:val="00FD215E"/>
    <w:rsid w:val="00FD2304"/>
    <w:rsid w:val="00FD413E"/>
    <w:rsid w:val="00FD5E2B"/>
    <w:rsid w:val="00FD6D11"/>
    <w:rsid w:val="00FD71EF"/>
    <w:rsid w:val="00FE27FE"/>
    <w:rsid w:val="00FE2DDE"/>
    <w:rsid w:val="00FE4211"/>
    <w:rsid w:val="00FE7DC7"/>
    <w:rsid w:val="00FF2583"/>
    <w:rsid w:val="00FF7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strokecolor="#004baf">
      <v:stroke color="#004baf" weight="2pt"/>
      <v:shadow on="t" color="black" opacity="24903f" origin=",.5" offset="0,.55556mm"/>
    </o:shapedefaults>
    <o:shapelayout v:ext="edit">
      <o:idmap v:ext="edit" data="2"/>
    </o:shapelayout>
  </w:shapeDefaults>
  <w:decimalSymbol w:val="."/>
  <w:listSeparator w:val=","/>
  <w14:docId w14:val="0641ECAB"/>
  <w15:docId w15:val="{98EE4A5A-18DD-4FBA-AA8A-B76CD2090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ahoma" w:eastAsia="CiscoSansTT Light" w:hAnsi="Tahoma" w:cs="Times New Roman"/>
        <w:lang w:val="en-US" w:eastAsia="en-US" w:bidi="ar-SA"/>
      </w:rPr>
    </w:rPrDefault>
    <w:pPrDefault/>
  </w:docDefaults>
  <w:latentStyles w:defLockedState="0" w:defUIPriority="99" w:defSemiHidden="0" w:defUnhideWhenUsed="0" w:defQFormat="0" w:count="376">
    <w:lsdException w:name="Normal" w:uiPriority="19"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semiHidden="1" w:uiPriority="22" w:qFormat="1"/>
    <w:lsdException w:name="Emphasis" w:semiHidden="1"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9"/>
    <w:semiHidden/>
    <w:rsid w:val="004B4337"/>
    <w:pPr>
      <w:spacing w:before="120" w:after="60" w:line="276" w:lineRule="auto"/>
    </w:pPr>
    <w:rPr>
      <w:color w:val="595959"/>
    </w:rPr>
  </w:style>
  <w:style w:type="paragraph" w:styleId="Heading1">
    <w:name w:val="heading 1"/>
    <w:basedOn w:val="Normal"/>
    <w:next w:val="Normal"/>
    <w:link w:val="Heading1Char"/>
    <w:uiPriority w:val="9"/>
    <w:semiHidden/>
    <w:rsid w:val="00BC23C2"/>
    <w:pPr>
      <w:keepNext/>
      <w:keepLines/>
      <w:spacing w:before="480" w:after="0"/>
      <w:outlineLvl w:val="0"/>
    </w:pPr>
    <w:rPr>
      <w:rFonts w:ascii="CiscoSansTT ExtraLight" w:eastAsia="Times New Roman" w:hAnsi="CiscoSansTT ExtraLight"/>
      <w:b/>
      <w:bCs/>
      <w:color w:val="1D1F35"/>
      <w:sz w:val="28"/>
      <w:szCs w:val="28"/>
    </w:rPr>
  </w:style>
  <w:style w:type="paragraph" w:styleId="Heading2">
    <w:name w:val="heading 2"/>
    <w:basedOn w:val="Normal"/>
    <w:next w:val="Normal"/>
    <w:link w:val="Heading2Char"/>
    <w:semiHidden/>
    <w:qFormat/>
    <w:rsid w:val="00BC23C2"/>
    <w:pPr>
      <w:keepNext/>
      <w:spacing w:before="200"/>
      <w:outlineLvl w:val="1"/>
    </w:pPr>
    <w:rPr>
      <w:rFonts w:ascii="Microsoft Sans Serif" w:hAnsi="Microsoft Sans Serif" w:cs="Arial"/>
      <w:bCs/>
      <w:iCs/>
      <w:color w:val="014F9F"/>
      <w:spacing w:val="6"/>
      <w:sz w:val="26"/>
      <w:szCs w:val="28"/>
    </w:rPr>
  </w:style>
  <w:style w:type="paragraph" w:styleId="Heading3">
    <w:name w:val="heading 3"/>
    <w:basedOn w:val="Normal"/>
    <w:next w:val="Normal"/>
    <w:link w:val="Heading3Char"/>
    <w:semiHidden/>
    <w:qFormat/>
    <w:rsid w:val="00BC23C2"/>
    <w:pPr>
      <w:keepNext/>
      <w:spacing w:before="200"/>
      <w:outlineLvl w:val="2"/>
    </w:pPr>
    <w:rPr>
      <w:rFonts w:ascii="Microsoft Sans Serif" w:hAnsi="Microsoft Sans Serif" w:cs="Arial"/>
      <w:bCs/>
      <w:color w:val="014F9F"/>
      <w:szCs w:val="26"/>
    </w:rPr>
  </w:style>
  <w:style w:type="paragraph" w:styleId="Heading4">
    <w:name w:val="heading 4"/>
    <w:basedOn w:val="Normal"/>
    <w:next w:val="Normal"/>
    <w:link w:val="Heading4Char"/>
    <w:uiPriority w:val="9"/>
    <w:semiHidden/>
    <w:qFormat/>
    <w:rsid w:val="005D57E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qFormat/>
    <w:rsid w:val="005D57E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rsid w:val="0044490A"/>
    <w:pPr>
      <w:tabs>
        <w:tab w:val="center" w:pos="4680"/>
        <w:tab w:val="right" w:pos="9360"/>
      </w:tabs>
      <w:spacing w:before="0" w:after="0" w:line="240" w:lineRule="auto"/>
    </w:pPr>
  </w:style>
  <w:style w:type="table" w:styleId="TableGrid">
    <w:name w:val="Table Grid"/>
    <w:basedOn w:val="TableNormal"/>
    <w:uiPriority w:val="59"/>
    <w:rsid w:val="00BC23C2"/>
    <w:rPr>
      <w:rFonts w:ascii="Verdana" w:hAnsi="Verdana"/>
      <w:color w:val="595959"/>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scoTableHeading">
    <w:name w:val="Cisco Table Heading"/>
    <w:uiPriority w:val="1"/>
    <w:qFormat/>
    <w:rsid w:val="005F4268"/>
    <w:pPr>
      <w:widowControl w:val="0"/>
      <w:spacing w:before="120" w:after="120" w:line="276" w:lineRule="auto"/>
      <w:jc w:val="center"/>
    </w:pPr>
    <w:rPr>
      <w:rFonts w:ascii="Arial" w:hAnsi="Arial" w:cs="Arial"/>
      <w:b/>
      <w:bCs/>
      <w:iCs/>
      <w:color w:val="FFFFFF"/>
      <w:spacing w:val="6"/>
    </w:rPr>
  </w:style>
  <w:style w:type="paragraph" w:styleId="FootnoteText">
    <w:name w:val="footnote text"/>
    <w:basedOn w:val="Normal"/>
    <w:link w:val="FootnoteTextChar"/>
    <w:semiHidden/>
    <w:rsid w:val="00EB29E8"/>
    <w:pPr>
      <w:spacing w:after="120" w:line="240" w:lineRule="auto"/>
    </w:pPr>
    <w:rPr>
      <w:rFonts w:ascii="Microsoft Sans Serif" w:eastAsia="Times New Roman" w:hAnsi="Microsoft Sans Serif"/>
      <w:color w:val="546668"/>
      <w:spacing w:val="6"/>
      <w:sz w:val="16"/>
    </w:rPr>
  </w:style>
  <w:style w:type="character" w:customStyle="1" w:styleId="FootnoteTextChar">
    <w:name w:val="Footnote Text Char"/>
    <w:link w:val="FootnoteText"/>
    <w:semiHidden/>
    <w:rsid w:val="00EB29E8"/>
    <w:rPr>
      <w:rFonts w:ascii="Microsoft Sans Serif" w:eastAsia="Times New Roman" w:hAnsi="Microsoft Sans Serif"/>
      <w:color w:val="546668"/>
      <w:spacing w:val="6"/>
      <w:sz w:val="16"/>
    </w:rPr>
  </w:style>
  <w:style w:type="paragraph" w:customStyle="1" w:styleId="CiscoHeading2">
    <w:name w:val="Cisco Heading 2"/>
    <w:next w:val="CiscoText"/>
    <w:qFormat/>
    <w:rsid w:val="00167612"/>
    <w:pPr>
      <w:keepNext/>
      <w:spacing w:before="360" w:after="120"/>
      <w:outlineLvl w:val="1"/>
    </w:pPr>
    <w:rPr>
      <w:rFonts w:ascii="Arial" w:hAnsi="Arial" w:cs="Arial"/>
      <w:noProof/>
      <w:color w:val="097DBC"/>
      <w:sz w:val="32"/>
      <w:szCs w:val="22"/>
    </w:rPr>
  </w:style>
  <w:style w:type="character" w:customStyle="1" w:styleId="FooterChar">
    <w:name w:val="Footer Char"/>
    <w:basedOn w:val="DefaultParagraphFont"/>
    <w:link w:val="Footer"/>
    <w:uiPriority w:val="99"/>
    <w:semiHidden/>
    <w:rsid w:val="0044490A"/>
  </w:style>
  <w:style w:type="character" w:styleId="Hyperlink">
    <w:name w:val="Hyperlink"/>
    <w:aliases w:val="Cisco"/>
    <w:uiPriority w:val="99"/>
    <w:qFormat/>
    <w:rsid w:val="008C15BD"/>
    <w:rPr>
      <w:color w:val="32B2DF"/>
      <w:u w:val="single"/>
    </w:rPr>
  </w:style>
  <w:style w:type="paragraph" w:styleId="ListParagraph">
    <w:name w:val="List Paragraph"/>
    <w:basedOn w:val="Normal"/>
    <w:link w:val="ListParagraphChar"/>
    <w:uiPriority w:val="1"/>
    <w:qFormat/>
    <w:rsid w:val="00922C0B"/>
    <w:pPr>
      <w:ind w:left="720"/>
      <w:contextualSpacing/>
    </w:pPr>
  </w:style>
  <w:style w:type="paragraph" w:customStyle="1" w:styleId="CiscoResponseNote">
    <w:name w:val="Cisco Response Note"/>
    <w:basedOn w:val="CiscoText"/>
    <w:next w:val="CiscoResponseContinued"/>
    <w:uiPriority w:val="98"/>
    <w:qFormat/>
    <w:rsid w:val="00BC23C2"/>
    <w:pPr>
      <w:widowControl w:val="0"/>
      <w:numPr>
        <w:numId w:val="8"/>
      </w:numPr>
      <w:spacing w:after="120"/>
    </w:pPr>
    <w:rPr>
      <w:rFonts w:eastAsia="Times New Roman"/>
      <w:color w:val="6365AA"/>
      <w:spacing w:val="6"/>
    </w:rPr>
  </w:style>
  <w:style w:type="paragraph" w:customStyle="1" w:styleId="CiscoDisclaimer">
    <w:name w:val="Cisco Disclaimer"/>
    <w:basedOn w:val="CiscoText"/>
    <w:uiPriority w:val="10"/>
    <w:rsid w:val="0068573D"/>
    <w:rPr>
      <w:sz w:val="16"/>
    </w:rPr>
  </w:style>
  <w:style w:type="paragraph" w:customStyle="1" w:styleId="CiscoText">
    <w:name w:val="Cisco Text"/>
    <w:link w:val="CiscoTextChar"/>
    <w:qFormat/>
    <w:rsid w:val="00E378B2"/>
    <w:pPr>
      <w:spacing w:before="120" w:after="60" w:line="276" w:lineRule="auto"/>
    </w:pPr>
    <w:rPr>
      <w:rFonts w:ascii="Arial" w:hAnsi="Arial" w:cs="Arial"/>
      <w:szCs w:val="22"/>
    </w:rPr>
  </w:style>
  <w:style w:type="character" w:customStyle="1" w:styleId="CiscoTextChar">
    <w:name w:val="Cisco Text Char"/>
    <w:link w:val="CiscoText"/>
    <w:rsid w:val="00E378B2"/>
    <w:rPr>
      <w:rFonts w:ascii="Arial" w:hAnsi="Arial" w:cs="Arial"/>
      <w:szCs w:val="22"/>
    </w:rPr>
  </w:style>
  <w:style w:type="paragraph" w:styleId="Header">
    <w:name w:val="header"/>
    <w:basedOn w:val="Normal"/>
    <w:link w:val="HeaderChar"/>
    <w:semiHidden/>
    <w:rsid w:val="00BC23C2"/>
    <w:pPr>
      <w:tabs>
        <w:tab w:val="center" w:pos="4320"/>
        <w:tab w:val="right" w:pos="8640"/>
      </w:tabs>
    </w:pPr>
  </w:style>
  <w:style w:type="character" w:customStyle="1" w:styleId="HeaderChar">
    <w:name w:val="Header Char"/>
    <w:link w:val="Header"/>
    <w:semiHidden/>
    <w:rsid w:val="00A15BBA"/>
  </w:style>
  <w:style w:type="paragraph" w:styleId="Caption">
    <w:name w:val="caption"/>
    <w:basedOn w:val="Normal"/>
    <w:next w:val="Normal"/>
    <w:semiHidden/>
    <w:qFormat/>
    <w:rsid w:val="00C51600"/>
    <w:pPr>
      <w:spacing w:after="140" w:line="180" w:lineRule="atLeast"/>
    </w:pPr>
    <w:rPr>
      <w:rFonts w:ascii="CiscoSansTT Light" w:eastAsia="Times New Roman" w:hAnsi="CiscoSansTT Light"/>
      <w:color w:val="auto"/>
      <w:sz w:val="22"/>
      <w:szCs w:val="24"/>
    </w:rPr>
  </w:style>
  <w:style w:type="numbering" w:styleId="111111">
    <w:name w:val="Outline List 2"/>
    <w:basedOn w:val="NoList"/>
    <w:rsid w:val="00BC23C2"/>
    <w:pPr>
      <w:numPr>
        <w:numId w:val="1"/>
      </w:numPr>
    </w:pPr>
  </w:style>
  <w:style w:type="paragraph" w:styleId="BalloonText">
    <w:name w:val="Balloon Text"/>
    <w:basedOn w:val="Normal"/>
    <w:link w:val="BalloonTextChar"/>
    <w:uiPriority w:val="99"/>
    <w:semiHidden/>
    <w:rsid w:val="00BC23C2"/>
    <w:pPr>
      <w:spacing w:after="0" w:line="240" w:lineRule="auto"/>
    </w:pPr>
    <w:rPr>
      <w:rFonts w:cs="Tahoma"/>
      <w:sz w:val="16"/>
      <w:szCs w:val="16"/>
    </w:rPr>
  </w:style>
  <w:style w:type="character" w:customStyle="1" w:styleId="BalloonTextChar">
    <w:name w:val="Balloon Text Char"/>
    <w:link w:val="BalloonText"/>
    <w:uiPriority w:val="99"/>
    <w:semiHidden/>
    <w:rsid w:val="00A15BBA"/>
    <w:rPr>
      <w:rFonts w:cs="Tahoma"/>
      <w:sz w:val="16"/>
      <w:szCs w:val="16"/>
    </w:rPr>
  </w:style>
  <w:style w:type="character" w:customStyle="1" w:styleId="CiscoBold">
    <w:name w:val="Cisco Bold"/>
    <w:uiPriority w:val="3"/>
    <w:qFormat/>
    <w:rsid w:val="00C30C07"/>
    <w:rPr>
      <w:b/>
      <w:color w:val="auto"/>
    </w:rPr>
  </w:style>
  <w:style w:type="character" w:customStyle="1" w:styleId="CiscoBoldItalics">
    <w:name w:val="Cisco Bold Italics"/>
    <w:uiPriority w:val="3"/>
    <w:qFormat/>
    <w:rsid w:val="00C30C07"/>
    <w:rPr>
      <w:b/>
      <w:i/>
      <w:color w:val="auto"/>
    </w:rPr>
  </w:style>
  <w:style w:type="character" w:customStyle="1" w:styleId="CiscoBoldUnderlined">
    <w:name w:val="Cisco Bold Underlined"/>
    <w:uiPriority w:val="3"/>
    <w:rsid w:val="00C30C07"/>
    <w:rPr>
      <w:b/>
      <w:color w:val="auto"/>
      <w:u w:val="single"/>
    </w:rPr>
  </w:style>
  <w:style w:type="paragraph" w:customStyle="1" w:styleId="CiscoBullet1">
    <w:name w:val="Cisco Bullet 1"/>
    <w:basedOn w:val="CiscoText"/>
    <w:link w:val="CiscoBullet1Char"/>
    <w:qFormat/>
    <w:rsid w:val="00F61A63"/>
    <w:pPr>
      <w:numPr>
        <w:numId w:val="2"/>
      </w:numPr>
    </w:pPr>
  </w:style>
  <w:style w:type="character" w:customStyle="1" w:styleId="CiscoBullet1Char">
    <w:name w:val="Cisco Bullet 1 Char"/>
    <w:link w:val="CiscoBullet1"/>
    <w:rsid w:val="00F61A63"/>
    <w:rPr>
      <w:rFonts w:ascii="Arial" w:hAnsi="Arial" w:cs="Arial"/>
      <w:color w:val="595959"/>
      <w:szCs w:val="22"/>
    </w:rPr>
  </w:style>
  <w:style w:type="paragraph" w:customStyle="1" w:styleId="CiscoBullet2">
    <w:name w:val="Cisco Bullet 2"/>
    <w:basedOn w:val="CiscoText"/>
    <w:uiPriority w:val="1"/>
    <w:qFormat/>
    <w:rsid w:val="00F61A63"/>
    <w:pPr>
      <w:numPr>
        <w:ilvl w:val="1"/>
        <w:numId w:val="2"/>
      </w:numPr>
    </w:pPr>
  </w:style>
  <w:style w:type="paragraph" w:customStyle="1" w:styleId="CiscoBullet3">
    <w:name w:val="Cisco Bullet 3"/>
    <w:basedOn w:val="CiscoText"/>
    <w:link w:val="CiscoBullet3Char"/>
    <w:uiPriority w:val="1"/>
    <w:qFormat/>
    <w:rsid w:val="00F61A63"/>
    <w:pPr>
      <w:numPr>
        <w:ilvl w:val="2"/>
        <w:numId w:val="2"/>
      </w:numPr>
    </w:pPr>
  </w:style>
  <w:style w:type="character" w:customStyle="1" w:styleId="CiscoBullet3Char">
    <w:name w:val="Cisco Bullet 3 Char"/>
    <w:link w:val="CiscoBullet3"/>
    <w:uiPriority w:val="1"/>
    <w:rsid w:val="00F61A63"/>
    <w:rPr>
      <w:rFonts w:ascii="Arial" w:hAnsi="Arial" w:cs="Arial"/>
      <w:color w:val="595959"/>
      <w:szCs w:val="22"/>
    </w:rPr>
  </w:style>
  <w:style w:type="paragraph" w:customStyle="1" w:styleId="CiscoFooter">
    <w:name w:val="Cisco Footer"/>
    <w:basedOn w:val="Normal"/>
    <w:uiPriority w:val="99"/>
    <w:qFormat/>
    <w:rsid w:val="0038766C"/>
    <w:pPr>
      <w:tabs>
        <w:tab w:val="center" w:pos="1620"/>
        <w:tab w:val="right" w:pos="8640"/>
      </w:tabs>
      <w:suppressAutoHyphens/>
      <w:spacing w:before="60" w:line="240" w:lineRule="auto"/>
    </w:pPr>
    <w:rPr>
      <w:rFonts w:ascii="Microsoft Sans Serif" w:hAnsi="Microsoft Sans Serif" w:cs="Arial"/>
      <w:spacing w:val="4"/>
      <w:sz w:val="14"/>
    </w:rPr>
  </w:style>
  <w:style w:type="paragraph" w:customStyle="1" w:styleId="CiscoHeading1">
    <w:name w:val="Cisco Heading 1"/>
    <w:next w:val="CiscoText"/>
    <w:qFormat/>
    <w:rsid w:val="008E51E9"/>
    <w:pPr>
      <w:keepNext/>
      <w:widowControl w:val="0"/>
      <w:spacing w:before="480" w:after="120"/>
      <w:outlineLvl w:val="0"/>
    </w:pPr>
    <w:rPr>
      <w:rFonts w:ascii="Arial" w:eastAsia="Arial Unicode MS" w:hAnsi="Arial" w:cs="Arial"/>
      <w:color w:val="005073"/>
      <w:sz w:val="36"/>
      <w:szCs w:val="22"/>
    </w:rPr>
  </w:style>
  <w:style w:type="paragraph" w:customStyle="1" w:styleId="CiscoHeading3">
    <w:name w:val="Cisco Heading 3"/>
    <w:next w:val="CiscoText"/>
    <w:qFormat/>
    <w:rsid w:val="008E51E9"/>
    <w:pPr>
      <w:keepNext/>
      <w:spacing w:before="300" w:after="120"/>
      <w:outlineLvl w:val="2"/>
    </w:pPr>
    <w:rPr>
      <w:rFonts w:ascii="Arial" w:hAnsi="Arial" w:cs="Arial"/>
      <w:noProof/>
      <w:color w:val="00BCEB"/>
      <w:sz w:val="28"/>
      <w:szCs w:val="22"/>
    </w:rPr>
  </w:style>
  <w:style w:type="numbering" w:customStyle="1" w:styleId="CiscoList">
    <w:name w:val="Cisco List"/>
    <w:basedOn w:val="NoList"/>
    <w:uiPriority w:val="99"/>
    <w:rsid w:val="00BC23C2"/>
    <w:pPr>
      <w:numPr>
        <w:numId w:val="2"/>
      </w:numPr>
    </w:pPr>
  </w:style>
  <w:style w:type="paragraph" w:customStyle="1" w:styleId="CiscoNote">
    <w:name w:val="Cisco Note"/>
    <w:basedOn w:val="CiscoText"/>
    <w:next w:val="CiscoText"/>
    <w:link w:val="CiscoNoteChar"/>
    <w:uiPriority w:val="98"/>
    <w:qFormat/>
    <w:rsid w:val="00267659"/>
    <w:pPr>
      <w:numPr>
        <w:numId w:val="3"/>
      </w:numPr>
    </w:pPr>
    <w:rPr>
      <w:sz w:val="18"/>
    </w:rPr>
  </w:style>
  <w:style w:type="numbering" w:customStyle="1" w:styleId="CiscoNoteList">
    <w:name w:val="Cisco Note List"/>
    <w:uiPriority w:val="99"/>
    <w:rsid w:val="00BC23C2"/>
    <w:pPr>
      <w:numPr>
        <w:numId w:val="3"/>
      </w:numPr>
    </w:pPr>
  </w:style>
  <w:style w:type="paragraph" w:customStyle="1" w:styleId="CiscoNumbListBullet">
    <w:name w:val="Cisco Numb List Bullet"/>
    <w:basedOn w:val="CiscoText"/>
    <w:uiPriority w:val="5"/>
    <w:qFormat/>
    <w:rsid w:val="00BC23C2"/>
    <w:pPr>
      <w:numPr>
        <w:numId w:val="5"/>
      </w:numPr>
    </w:pPr>
    <w:rPr>
      <w:rFonts w:eastAsia="Times New Roman"/>
      <w:szCs w:val="19"/>
    </w:rPr>
  </w:style>
  <w:style w:type="paragraph" w:customStyle="1" w:styleId="CiscoNumberList">
    <w:name w:val="Cisco Number List"/>
    <w:basedOn w:val="CiscoText"/>
    <w:uiPriority w:val="4"/>
    <w:qFormat/>
    <w:rsid w:val="00885433"/>
    <w:pPr>
      <w:numPr>
        <w:numId w:val="4"/>
      </w:numPr>
    </w:pPr>
    <w:rPr>
      <w:rFonts w:eastAsia="Times New Roman"/>
      <w:szCs w:val="19"/>
    </w:rPr>
  </w:style>
  <w:style w:type="numbering" w:customStyle="1" w:styleId="CiscoNumberListBullet">
    <w:name w:val="Cisco Number List Bullet"/>
    <w:uiPriority w:val="99"/>
    <w:rsid w:val="00BC23C2"/>
    <w:pPr>
      <w:numPr>
        <w:numId w:val="5"/>
      </w:numPr>
    </w:pPr>
  </w:style>
  <w:style w:type="paragraph" w:customStyle="1" w:styleId="CiscoNumberListCont">
    <w:name w:val="Cisco Number List Cont"/>
    <w:basedOn w:val="CiscoText"/>
    <w:link w:val="CiscoNumberListContChar"/>
    <w:uiPriority w:val="4"/>
    <w:rsid w:val="002E3C82"/>
    <w:pPr>
      <w:spacing w:before="160"/>
      <w:ind w:left="360"/>
    </w:pPr>
    <w:rPr>
      <w:rFonts w:eastAsia="Times New Roman"/>
      <w:spacing w:val="6"/>
      <w:szCs w:val="19"/>
    </w:rPr>
  </w:style>
  <w:style w:type="character" w:customStyle="1" w:styleId="CiscoNumberListContChar">
    <w:name w:val="Cisco Number List Cont Char"/>
    <w:link w:val="CiscoNumberListCont"/>
    <w:uiPriority w:val="4"/>
    <w:rsid w:val="002E3C82"/>
    <w:rPr>
      <w:rFonts w:ascii="Arial" w:eastAsia="Times New Roman" w:hAnsi="Arial" w:cs="Arial"/>
      <w:spacing w:val="6"/>
      <w:szCs w:val="19"/>
    </w:rPr>
  </w:style>
  <w:style w:type="paragraph" w:customStyle="1" w:styleId="CiscoProposalSubtitle">
    <w:name w:val="Cisco Proposal Subtitle"/>
    <w:next w:val="Normal"/>
    <w:uiPriority w:val="8"/>
    <w:qFormat/>
    <w:rsid w:val="00C142D4"/>
    <w:pPr>
      <w:spacing w:before="120" w:after="120"/>
      <w:jc w:val="center"/>
    </w:pPr>
    <w:rPr>
      <w:rFonts w:ascii="Arial" w:eastAsia="Arial Unicode MS" w:hAnsi="Arial" w:cs="Arial"/>
      <w:color w:val="595959"/>
      <w:sz w:val="32"/>
      <w:szCs w:val="22"/>
    </w:rPr>
  </w:style>
  <w:style w:type="paragraph" w:customStyle="1" w:styleId="CiscoProposalTitle">
    <w:name w:val="Cisco Proposal Title"/>
    <w:uiPriority w:val="19"/>
    <w:rsid w:val="00CC23ED"/>
    <w:pPr>
      <w:spacing w:before="120" w:after="60"/>
      <w:jc w:val="center"/>
    </w:pPr>
    <w:rPr>
      <w:rFonts w:ascii="Arial" w:eastAsia="Arial Unicode MS" w:hAnsi="Arial" w:cs="Arial"/>
      <w:noProof/>
      <w:color w:val="005073"/>
      <w:sz w:val="44"/>
      <w:szCs w:val="46"/>
    </w:rPr>
  </w:style>
  <w:style w:type="paragraph" w:customStyle="1" w:styleId="CiscoResponseAutomatic">
    <w:name w:val="Cisco Response Automatic"/>
    <w:basedOn w:val="CiscoText"/>
    <w:next w:val="Normal"/>
    <w:uiPriority w:val="9"/>
    <w:qFormat/>
    <w:rsid w:val="00A15BBA"/>
    <w:pPr>
      <w:numPr>
        <w:numId w:val="6"/>
      </w:numPr>
      <w:spacing w:before="200"/>
    </w:pPr>
    <w:rPr>
      <w:rFonts w:eastAsia="Times New Roman"/>
      <w:color w:val="6365AA"/>
      <w:spacing w:val="6"/>
      <w:szCs w:val="19"/>
    </w:rPr>
  </w:style>
  <w:style w:type="paragraph" w:customStyle="1" w:styleId="CiscoResponseBullet1">
    <w:name w:val="Cisco Response Bullet 1"/>
    <w:uiPriority w:val="9"/>
    <w:qFormat/>
    <w:rsid w:val="00BC23C2"/>
    <w:pPr>
      <w:widowControl w:val="0"/>
      <w:numPr>
        <w:numId w:val="7"/>
      </w:numPr>
      <w:spacing w:before="60" w:after="120" w:line="276" w:lineRule="auto"/>
    </w:pPr>
    <w:rPr>
      <w:rFonts w:eastAsia="Times New Roman"/>
      <w:color w:val="6365AA"/>
      <w:spacing w:val="6"/>
      <w:szCs w:val="19"/>
    </w:rPr>
  </w:style>
  <w:style w:type="paragraph" w:customStyle="1" w:styleId="CiscoResponseBullet2">
    <w:name w:val="Cisco Response Bullet 2"/>
    <w:uiPriority w:val="9"/>
    <w:qFormat/>
    <w:rsid w:val="00BC23C2"/>
    <w:pPr>
      <w:widowControl w:val="0"/>
      <w:numPr>
        <w:ilvl w:val="1"/>
        <w:numId w:val="7"/>
      </w:numPr>
      <w:spacing w:before="60" w:after="120" w:line="276" w:lineRule="auto"/>
    </w:pPr>
    <w:rPr>
      <w:rFonts w:eastAsia="Times New Roman"/>
      <w:color w:val="6365AA"/>
      <w:spacing w:val="6"/>
      <w:szCs w:val="19"/>
    </w:rPr>
  </w:style>
  <w:style w:type="numbering" w:customStyle="1" w:styleId="CiscoResponseBullets">
    <w:name w:val="Cisco Response Bullets"/>
    <w:uiPriority w:val="99"/>
    <w:rsid w:val="00BC23C2"/>
    <w:pPr>
      <w:numPr>
        <w:numId w:val="7"/>
      </w:numPr>
    </w:pPr>
  </w:style>
  <w:style w:type="paragraph" w:customStyle="1" w:styleId="CiscoResponseContinued">
    <w:name w:val="Cisco Response Continued"/>
    <w:basedOn w:val="CiscoText"/>
    <w:uiPriority w:val="9"/>
    <w:qFormat/>
    <w:rsid w:val="00BC23C2"/>
    <w:pPr>
      <w:widowControl w:val="0"/>
    </w:pPr>
    <w:rPr>
      <w:rFonts w:eastAsia="Times New Roman"/>
      <w:color w:val="6365AA"/>
      <w:spacing w:val="6"/>
    </w:rPr>
  </w:style>
  <w:style w:type="paragraph" w:customStyle="1" w:styleId="CiscoResponseNumberList">
    <w:name w:val="Cisco Response Number List"/>
    <w:uiPriority w:val="9"/>
    <w:qFormat/>
    <w:rsid w:val="00BC23C2"/>
    <w:pPr>
      <w:numPr>
        <w:numId w:val="9"/>
      </w:numPr>
      <w:spacing w:before="120" w:after="60" w:line="276" w:lineRule="auto"/>
    </w:pPr>
    <w:rPr>
      <w:rFonts w:eastAsia="Times New Roman"/>
      <w:color w:val="6365AA"/>
      <w:spacing w:val="6"/>
      <w:szCs w:val="19"/>
    </w:rPr>
  </w:style>
  <w:style w:type="paragraph" w:customStyle="1" w:styleId="CiscoTableNote">
    <w:name w:val="Cisco Table Note"/>
    <w:basedOn w:val="CiscoNote"/>
    <w:link w:val="CiscoTableNoteChar"/>
    <w:uiPriority w:val="2"/>
    <w:qFormat/>
    <w:rsid w:val="00CC293F"/>
    <w:pPr>
      <w:spacing w:before="80" w:after="40"/>
    </w:pPr>
  </w:style>
  <w:style w:type="paragraph" w:customStyle="1" w:styleId="CiscoResponseNumberListContinued">
    <w:name w:val="Cisco Response Number List Continued"/>
    <w:uiPriority w:val="9"/>
    <w:qFormat/>
    <w:rsid w:val="00BC23C2"/>
    <w:pPr>
      <w:spacing w:before="120" w:after="60" w:line="276" w:lineRule="auto"/>
      <w:ind w:left="360"/>
    </w:pPr>
    <w:rPr>
      <w:rFonts w:ascii="Microsoft Sans Serif" w:eastAsia="Times New Roman" w:hAnsi="Microsoft Sans Serif"/>
      <w:color w:val="6365AA"/>
      <w:spacing w:val="6"/>
      <w:szCs w:val="19"/>
    </w:rPr>
  </w:style>
  <w:style w:type="paragraph" w:customStyle="1" w:styleId="CiscoRFxQuestion">
    <w:name w:val="Cisco RFx Question"/>
    <w:basedOn w:val="CiscoText"/>
    <w:uiPriority w:val="9"/>
    <w:qFormat/>
    <w:rsid w:val="00885433"/>
    <w:pPr>
      <w:widowControl w:val="0"/>
      <w:numPr>
        <w:numId w:val="23"/>
      </w:numPr>
      <w:spacing w:before="200"/>
    </w:pPr>
    <w:rPr>
      <w:rFonts w:eastAsia="Times New Roman"/>
      <w:b/>
      <w:color w:val="546668"/>
      <w:spacing w:val="6"/>
      <w:szCs w:val="19"/>
    </w:rPr>
  </w:style>
  <w:style w:type="paragraph" w:customStyle="1" w:styleId="CiscoSectionTitle">
    <w:name w:val="Cisco Section Title"/>
    <w:next w:val="CiscoText"/>
    <w:uiPriority w:val="8"/>
    <w:qFormat/>
    <w:rsid w:val="00AF4009"/>
    <w:pPr>
      <w:keepNext/>
      <w:pageBreakBefore/>
      <w:widowControl w:val="0"/>
      <w:spacing w:after="240"/>
      <w:outlineLvl w:val="0"/>
    </w:pPr>
    <w:rPr>
      <w:rFonts w:ascii="Arial" w:eastAsia="Arial Unicode MS" w:hAnsi="Arial" w:cs="Arial"/>
      <w:noProof/>
      <w:color w:val="17365D"/>
      <w:sz w:val="40"/>
      <w:szCs w:val="22"/>
    </w:rPr>
  </w:style>
  <w:style w:type="paragraph" w:customStyle="1" w:styleId="CiscoSubtleReference">
    <w:name w:val="Cisco Subtle Reference"/>
    <w:next w:val="CiscoText"/>
    <w:uiPriority w:val="3"/>
    <w:qFormat/>
    <w:rsid w:val="007401B6"/>
    <w:pPr>
      <w:keepNext/>
      <w:spacing w:before="240" w:after="120"/>
      <w:outlineLvl w:val="5"/>
    </w:pPr>
    <w:rPr>
      <w:rFonts w:ascii="Arial" w:hAnsi="Arial" w:cs="Arial"/>
      <w:smallCaps/>
      <w:noProof/>
      <w:color w:val="365F91"/>
      <w:sz w:val="21"/>
      <w:szCs w:val="21"/>
      <w:u w:val="single"/>
    </w:rPr>
  </w:style>
  <w:style w:type="paragraph" w:customStyle="1" w:styleId="CiscoStrongReference">
    <w:name w:val="Cisco Strong Reference"/>
    <w:basedOn w:val="CiscoSubtleReference"/>
    <w:next w:val="CiscoText"/>
    <w:uiPriority w:val="3"/>
    <w:qFormat/>
    <w:rsid w:val="007401B6"/>
    <w:pPr>
      <w:widowControl w:val="0"/>
    </w:pPr>
    <w:rPr>
      <w:rFonts w:ascii="Arial Bold" w:hAnsi="Arial Bold"/>
      <w:b/>
      <w:caps/>
      <w:smallCaps w:val="0"/>
    </w:rPr>
  </w:style>
  <w:style w:type="paragraph" w:customStyle="1" w:styleId="CiscoTableBullet1">
    <w:name w:val="Cisco Table Bullet 1"/>
    <w:uiPriority w:val="2"/>
    <w:qFormat/>
    <w:rsid w:val="002E3C82"/>
    <w:pPr>
      <w:widowControl w:val="0"/>
      <w:numPr>
        <w:numId w:val="11"/>
      </w:numPr>
      <w:spacing w:before="40" w:after="40" w:line="276" w:lineRule="auto"/>
    </w:pPr>
    <w:rPr>
      <w:rFonts w:ascii="Arial" w:hAnsi="Arial" w:cs="Arial"/>
      <w:sz w:val="18"/>
      <w:szCs w:val="22"/>
    </w:rPr>
  </w:style>
  <w:style w:type="paragraph" w:customStyle="1" w:styleId="CiscoTableBullet2">
    <w:name w:val="Cisco Table Bullet 2"/>
    <w:uiPriority w:val="2"/>
    <w:qFormat/>
    <w:rsid w:val="002E3C82"/>
    <w:pPr>
      <w:widowControl w:val="0"/>
      <w:numPr>
        <w:ilvl w:val="1"/>
        <w:numId w:val="11"/>
      </w:numPr>
      <w:spacing w:before="40" w:after="40" w:line="276" w:lineRule="auto"/>
    </w:pPr>
    <w:rPr>
      <w:rFonts w:ascii="Arial" w:hAnsi="Arial" w:cs="Arial"/>
      <w:sz w:val="18"/>
      <w:szCs w:val="22"/>
    </w:rPr>
  </w:style>
  <w:style w:type="paragraph" w:customStyle="1" w:styleId="CiscoTableBullet3">
    <w:name w:val="Cisco Table Bullet 3"/>
    <w:uiPriority w:val="2"/>
    <w:qFormat/>
    <w:rsid w:val="001C4229"/>
    <w:pPr>
      <w:numPr>
        <w:ilvl w:val="2"/>
        <w:numId w:val="11"/>
      </w:numPr>
      <w:spacing w:before="40" w:after="40" w:line="276" w:lineRule="auto"/>
    </w:pPr>
    <w:rPr>
      <w:rFonts w:ascii="Arial" w:hAnsi="Arial"/>
      <w:sz w:val="18"/>
      <w:szCs w:val="22"/>
    </w:rPr>
  </w:style>
  <w:style w:type="numbering" w:customStyle="1" w:styleId="CiscoTableBullets">
    <w:name w:val="Cisco Table Bullets"/>
    <w:uiPriority w:val="99"/>
    <w:rsid w:val="00BC23C2"/>
    <w:pPr>
      <w:numPr>
        <w:numId w:val="11"/>
      </w:numPr>
    </w:pPr>
  </w:style>
  <w:style w:type="paragraph" w:customStyle="1" w:styleId="CiscoTableofContents">
    <w:name w:val="Cisco Table of Contents"/>
    <w:next w:val="CiscoText"/>
    <w:uiPriority w:val="19"/>
    <w:rsid w:val="007C7CF6"/>
    <w:pPr>
      <w:pageBreakBefore/>
      <w:spacing w:before="120" w:after="60"/>
    </w:pPr>
    <w:rPr>
      <w:rFonts w:ascii="Arial" w:eastAsia="Arial Unicode MS" w:hAnsi="Arial" w:cs="Arial"/>
      <w:color w:val="595959"/>
      <w:sz w:val="36"/>
      <w:szCs w:val="22"/>
    </w:rPr>
  </w:style>
  <w:style w:type="table" w:customStyle="1" w:styleId="CiscoTableStyle">
    <w:name w:val="Cisco Table Style"/>
    <w:basedOn w:val="TableNormal"/>
    <w:uiPriority w:val="99"/>
    <w:rsid w:val="00843B8B"/>
    <w:pPr>
      <w:widowControl w:val="0"/>
    </w:pPr>
    <w:rPr>
      <w:rFonts w:ascii="Verdana" w:hAnsi="Verdana"/>
      <w:color w:val="FFFFFF"/>
    </w:rPr>
    <w:tblPr>
      <w:tblStyleRowBandSize w:val="1"/>
      <w:tblStyleColBandSize w:val="1"/>
      <w:tblCellMar>
        <w:top w:w="43" w:type="dxa"/>
        <w:left w:w="43" w:type="dxa"/>
        <w:bottom w:w="43" w:type="dxa"/>
        <w:right w:w="43" w:type="dxa"/>
      </w:tblCellMar>
    </w:tblPr>
    <w:tblStylePr w:type="firstRow">
      <w:rPr>
        <w:rFonts w:ascii="Microsoft Sans Serif" w:hAnsi="Microsoft Sans Serif"/>
        <w:color w:val="FFFFFF"/>
      </w:rPr>
      <w:tblPr/>
      <w:tcPr>
        <w:shd w:val="clear" w:color="auto" w:fill="17365D"/>
      </w:tcPr>
    </w:tblStylePr>
    <w:tblStylePr w:type="band1Horz">
      <w:rPr>
        <w:rFonts w:ascii="Tahoma" w:hAnsi="Tahoma"/>
        <w:color w:val="595959"/>
        <w:sz w:val="18"/>
      </w:rPr>
      <w:tblPr/>
      <w:tcPr>
        <w:tcBorders>
          <w:top w:val="single" w:sz="4" w:space="0" w:color="2D8C8A"/>
          <w:left w:val="single" w:sz="4" w:space="0" w:color="2D8C8A"/>
          <w:bottom w:val="single" w:sz="4" w:space="0" w:color="2D8C8A"/>
          <w:right w:val="single" w:sz="4" w:space="0" w:color="2D8C8A"/>
          <w:insideH w:val="single" w:sz="4" w:space="0" w:color="2D8C8A"/>
          <w:insideV w:val="single" w:sz="4" w:space="0" w:color="2D8C8A"/>
        </w:tcBorders>
        <w:shd w:val="clear" w:color="auto" w:fill="FFFFFF"/>
      </w:tcPr>
    </w:tblStylePr>
    <w:tblStylePr w:type="band2Horz">
      <w:rPr>
        <w:rFonts w:ascii="Tahoma" w:hAnsi="Tahoma"/>
        <w:color w:val="595959"/>
        <w:sz w:val="18"/>
      </w:rPr>
      <w:tblPr/>
      <w:tcPr>
        <w:tcBorders>
          <w:top w:val="single" w:sz="4" w:space="0" w:color="2D8C8A"/>
          <w:left w:val="single" w:sz="4" w:space="0" w:color="2D8C8A"/>
          <w:bottom w:val="single" w:sz="4" w:space="0" w:color="2D8C8A"/>
          <w:right w:val="single" w:sz="4" w:space="0" w:color="2D8C8A"/>
          <w:insideH w:val="single" w:sz="4" w:space="0" w:color="2D8C8A"/>
          <w:insideV w:val="single" w:sz="4" w:space="0" w:color="2D8C8A"/>
        </w:tcBorders>
        <w:shd w:val="clear" w:color="auto" w:fill="F2F2F2"/>
      </w:tcPr>
    </w:tblStylePr>
  </w:style>
  <w:style w:type="paragraph" w:customStyle="1" w:styleId="CiscoTableText">
    <w:name w:val="Cisco Table Text"/>
    <w:basedOn w:val="CiscoText"/>
    <w:link w:val="CiscoTableTextChar"/>
    <w:uiPriority w:val="1"/>
    <w:qFormat/>
    <w:rsid w:val="005F4268"/>
    <w:pPr>
      <w:spacing w:before="80" w:after="40"/>
    </w:pPr>
    <w:rPr>
      <w:sz w:val="18"/>
    </w:rPr>
  </w:style>
  <w:style w:type="character" w:customStyle="1" w:styleId="CiscoTableTextChar">
    <w:name w:val="Cisco Table Text Char"/>
    <w:link w:val="CiscoTableText"/>
    <w:uiPriority w:val="1"/>
    <w:rsid w:val="005F4268"/>
    <w:rPr>
      <w:rFonts w:ascii="Arial" w:hAnsi="Arial" w:cs="Arial"/>
      <w:color w:val="595959"/>
      <w:sz w:val="18"/>
      <w:szCs w:val="22"/>
    </w:rPr>
  </w:style>
  <w:style w:type="paragraph" w:customStyle="1" w:styleId="CiscoFigureCaption">
    <w:name w:val="Cisco Figure Caption"/>
    <w:next w:val="CiscoFigureCentered"/>
    <w:uiPriority w:val="7"/>
    <w:qFormat/>
    <w:rsid w:val="00167612"/>
    <w:pPr>
      <w:keepNext/>
      <w:spacing w:before="600" w:after="120" w:line="276" w:lineRule="auto"/>
      <w:jc w:val="center"/>
    </w:pPr>
    <w:rPr>
      <w:rFonts w:ascii="Arial" w:hAnsi="Arial" w:cs="Arial"/>
      <w:color w:val="808080"/>
      <w:w w:val="90"/>
      <w:sz w:val="28"/>
      <w:szCs w:val="22"/>
    </w:rPr>
  </w:style>
  <w:style w:type="table" w:styleId="ColorfulGrid-Accent6">
    <w:name w:val="Colorful Grid Accent 6"/>
    <w:basedOn w:val="TableNormal"/>
    <w:uiPriority w:val="73"/>
    <w:rsid w:val="00BC23C2"/>
    <w:rPr>
      <w:rFonts w:ascii="Verdana" w:hAnsi="Verdana"/>
      <w:color w:val="000000"/>
    </w:rPr>
    <w:tblPr>
      <w:tblStyleRowBandSize w:val="1"/>
      <w:tblStyleColBandSize w:val="1"/>
      <w:tblBorders>
        <w:insideH w:val="single" w:sz="4" w:space="0" w:color="FFFFFF"/>
      </w:tblBorders>
    </w:tblPr>
    <w:tcPr>
      <w:shd w:val="clear" w:color="auto" w:fill="E5CCD8"/>
    </w:tcPr>
    <w:tblStylePr w:type="firstRow">
      <w:rPr>
        <w:b/>
        <w:bCs/>
      </w:rPr>
      <w:tblPr/>
      <w:tcPr>
        <w:shd w:val="clear" w:color="auto" w:fill="CC9BB2"/>
      </w:tcPr>
    </w:tblStylePr>
    <w:tblStylePr w:type="lastRow">
      <w:rPr>
        <w:b/>
        <w:bCs/>
        <w:color w:val="000000"/>
      </w:rPr>
      <w:tblPr/>
      <w:tcPr>
        <w:shd w:val="clear" w:color="auto" w:fill="CC9BB2"/>
      </w:tcPr>
    </w:tblStylePr>
    <w:tblStylePr w:type="firstCol">
      <w:rPr>
        <w:color w:val="FFFFFF"/>
      </w:rPr>
      <w:tblPr/>
      <w:tcPr>
        <w:shd w:val="clear" w:color="auto" w:fill="412131"/>
      </w:tcPr>
    </w:tblStylePr>
    <w:tblStylePr w:type="lastCol">
      <w:rPr>
        <w:color w:val="FFFFFF"/>
      </w:rPr>
      <w:tblPr/>
      <w:tcPr>
        <w:shd w:val="clear" w:color="auto" w:fill="412131"/>
      </w:tcPr>
    </w:tblStylePr>
    <w:tblStylePr w:type="band1Vert">
      <w:tblPr/>
      <w:tcPr>
        <w:shd w:val="clear" w:color="auto" w:fill="BF82A0"/>
      </w:tcPr>
    </w:tblStylePr>
    <w:tblStylePr w:type="band1Horz">
      <w:tblPr/>
      <w:tcPr>
        <w:shd w:val="clear" w:color="auto" w:fill="BF82A0"/>
      </w:tcPr>
    </w:tblStylePr>
  </w:style>
  <w:style w:type="character" w:styleId="CommentReference">
    <w:name w:val="annotation reference"/>
    <w:semiHidden/>
    <w:rsid w:val="00BC23C2"/>
    <w:rPr>
      <w:sz w:val="16"/>
      <w:szCs w:val="16"/>
    </w:rPr>
  </w:style>
  <w:style w:type="paragraph" w:styleId="CommentText">
    <w:name w:val="annotation text"/>
    <w:basedOn w:val="Normal"/>
    <w:link w:val="CommentTextChar"/>
    <w:semiHidden/>
    <w:rsid w:val="00BC23C2"/>
  </w:style>
  <w:style w:type="character" w:customStyle="1" w:styleId="CommentTextChar">
    <w:name w:val="Comment Text Char"/>
    <w:link w:val="CommentText"/>
    <w:semiHidden/>
    <w:rsid w:val="00A15BBA"/>
  </w:style>
  <w:style w:type="paragraph" w:styleId="CommentSubject">
    <w:name w:val="annotation subject"/>
    <w:basedOn w:val="CommentText"/>
    <w:next w:val="CommentText"/>
    <w:link w:val="CommentSubjectChar"/>
    <w:semiHidden/>
    <w:rsid w:val="00BC23C2"/>
    <w:rPr>
      <w:b/>
      <w:bCs/>
    </w:rPr>
  </w:style>
  <w:style w:type="character" w:customStyle="1" w:styleId="CommentSubjectChar">
    <w:name w:val="Comment Subject Char"/>
    <w:link w:val="CommentSubject"/>
    <w:semiHidden/>
    <w:rsid w:val="00A15BBA"/>
    <w:rPr>
      <w:b/>
      <w:bCs/>
    </w:rPr>
  </w:style>
  <w:style w:type="paragraph" w:customStyle="1" w:styleId="Disclaimerinfirstpagefooter">
    <w:name w:val="Disclaimer (in first page footer)"/>
    <w:uiPriority w:val="19"/>
    <w:semiHidden/>
    <w:qFormat/>
    <w:rsid w:val="00BC23C2"/>
    <w:pPr>
      <w:framePr w:wrap="around" w:vAnchor="text" w:hAnchor="text" w:y="1"/>
      <w:pBdr>
        <w:top w:val="single" w:sz="4" w:space="1" w:color="595959"/>
        <w:left w:val="single" w:sz="4" w:space="4" w:color="595959"/>
        <w:bottom w:val="single" w:sz="4" w:space="1" w:color="595959"/>
        <w:right w:val="single" w:sz="4" w:space="4" w:color="595959"/>
      </w:pBdr>
      <w:spacing w:before="120" w:after="60" w:line="276" w:lineRule="auto"/>
    </w:pPr>
    <w:rPr>
      <w:b/>
      <w:color w:val="595959"/>
      <w:sz w:val="18"/>
      <w:szCs w:val="22"/>
    </w:rPr>
  </w:style>
  <w:style w:type="paragraph" w:styleId="DocumentMap">
    <w:name w:val="Document Map"/>
    <w:basedOn w:val="Normal"/>
    <w:link w:val="DocumentMapChar"/>
    <w:semiHidden/>
    <w:rsid w:val="00BC23C2"/>
    <w:pPr>
      <w:shd w:val="clear" w:color="auto" w:fill="000080"/>
    </w:pPr>
    <w:rPr>
      <w:rFonts w:cs="Tahoma"/>
    </w:rPr>
  </w:style>
  <w:style w:type="character" w:customStyle="1" w:styleId="DocumentMapChar">
    <w:name w:val="Document Map Char"/>
    <w:link w:val="DocumentMap"/>
    <w:semiHidden/>
    <w:rsid w:val="00A15BBA"/>
    <w:rPr>
      <w:rFonts w:cs="Tahoma"/>
      <w:shd w:val="clear" w:color="auto" w:fill="000080"/>
    </w:rPr>
  </w:style>
  <w:style w:type="paragraph" w:customStyle="1" w:styleId="CiscoFigureCentered">
    <w:name w:val="Cisco Figure Centered"/>
    <w:next w:val="CiscoText"/>
    <w:uiPriority w:val="7"/>
    <w:qFormat/>
    <w:rsid w:val="002D5570"/>
    <w:pPr>
      <w:widowControl w:val="0"/>
      <w:spacing w:before="120" w:after="600" w:line="276" w:lineRule="auto"/>
      <w:jc w:val="center"/>
    </w:pPr>
    <w:rPr>
      <w:rFonts w:ascii="Arial" w:hAnsi="Arial"/>
      <w:color w:val="595959"/>
      <w:szCs w:val="22"/>
    </w:rPr>
  </w:style>
  <w:style w:type="character" w:customStyle="1" w:styleId="Heading1Char">
    <w:name w:val="Heading 1 Char"/>
    <w:link w:val="Heading1"/>
    <w:uiPriority w:val="9"/>
    <w:semiHidden/>
    <w:rsid w:val="00A15BBA"/>
    <w:rPr>
      <w:rFonts w:ascii="CiscoSansTT ExtraLight" w:eastAsia="Times New Roman" w:hAnsi="CiscoSansTT ExtraLight"/>
      <w:b/>
      <w:bCs/>
      <w:color w:val="1D1F35"/>
      <w:sz w:val="28"/>
      <w:szCs w:val="28"/>
    </w:rPr>
  </w:style>
  <w:style w:type="character" w:customStyle="1" w:styleId="Heading2Char">
    <w:name w:val="Heading 2 Char"/>
    <w:link w:val="Heading2"/>
    <w:semiHidden/>
    <w:rsid w:val="00A15BBA"/>
    <w:rPr>
      <w:rFonts w:ascii="Microsoft Sans Serif" w:hAnsi="Microsoft Sans Serif" w:cs="Arial"/>
      <w:bCs/>
      <w:iCs/>
      <w:color w:val="014F9F"/>
      <w:spacing w:val="6"/>
      <w:sz w:val="26"/>
      <w:szCs w:val="28"/>
    </w:rPr>
  </w:style>
  <w:style w:type="character" w:customStyle="1" w:styleId="Heading3Char">
    <w:name w:val="Heading 3 Char"/>
    <w:link w:val="Heading3"/>
    <w:semiHidden/>
    <w:rsid w:val="00A15BBA"/>
    <w:rPr>
      <w:rFonts w:ascii="Microsoft Sans Serif" w:hAnsi="Microsoft Sans Serif" w:cs="Arial"/>
      <w:bCs/>
      <w:color w:val="014F9F"/>
      <w:szCs w:val="26"/>
    </w:rPr>
  </w:style>
  <w:style w:type="character" w:customStyle="1" w:styleId="CiscoItalics">
    <w:name w:val="Cisco Italics"/>
    <w:uiPriority w:val="3"/>
    <w:qFormat/>
    <w:rsid w:val="00C30C07"/>
    <w:rPr>
      <w:i/>
      <w:color w:val="auto"/>
    </w:rPr>
  </w:style>
  <w:style w:type="table" w:styleId="LightList-Accent3">
    <w:name w:val="Light List Accent 3"/>
    <w:basedOn w:val="TableNormal"/>
    <w:uiPriority w:val="61"/>
    <w:rsid w:val="00BC23C2"/>
    <w:rPr>
      <w:rFonts w:ascii="Verdana" w:hAnsi="Verdana"/>
      <w:color w:val="595959"/>
    </w:rPr>
    <w:tblPr>
      <w:tblStyleRowBandSize w:val="1"/>
      <w:tblStyleColBandSize w:val="1"/>
      <w:tblBorders>
        <w:top w:val="single" w:sz="8" w:space="0" w:color="A8A8B6"/>
        <w:left w:val="single" w:sz="8" w:space="0" w:color="A8A8B6"/>
        <w:bottom w:val="single" w:sz="8" w:space="0" w:color="A8A8B6"/>
        <w:right w:val="single" w:sz="8" w:space="0" w:color="A8A8B6"/>
      </w:tblBorders>
    </w:tblPr>
    <w:tblStylePr w:type="firstRow">
      <w:pPr>
        <w:spacing w:before="0" w:after="0" w:line="240" w:lineRule="auto"/>
      </w:pPr>
      <w:rPr>
        <w:b/>
        <w:bCs/>
        <w:color w:val="FFFFFF"/>
      </w:rPr>
      <w:tblPr/>
      <w:tcPr>
        <w:shd w:val="clear" w:color="auto" w:fill="A8A8B6"/>
      </w:tcPr>
    </w:tblStylePr>
    <w:tblStylePr w:type="lastRow">
      <w:pPr>
        <w:spacing w:before="0" w:after="0" w:line="240" w:lineRule="auto"/>
      </w:pPr>
      <w:rPr>
        <w:b/>
        <w:bCs/>
      </w:rPr>
      <w:tblPr/>
      <w:tcPr>
        <w:tcBorders>
          <w:top w:val="double" w:sz="6" w:space="0" w:color="A8A8B6"/>
          <w:left w:val="single" w:sz="8" w:space="0" w:color="A8A8B6"/>
          <w:bottom w:val="single" w:sz="8" w:space="0" w:color="A8A8B6"/>
          <w:right w:val="single" w:sz="8" w:space="0" w:color="A8A8B6"/>
        </w:tcBorders>
      </w:tcPr>
    </w:tblStylePr>
    <w:tblStylePr w:type="firstCol">
      <w:rPr>
        <w:b/>
        <w:bCs/>
      </w:rPr>
    </w:tblStylePr>
    <w:tblStylePr w:type="lastCol">
      <w:rPr>
        <w:b/>
        <w:bCs/>
      </w:rPr>
    </w:tblStylePr>
    <w:tblStylePr w:type="band1Vert">
      <w:tblPr/>
      <w:tcPr>
        <w:tcBorders>
          <w:top w:val="single" w:sz="8" w:space="0" w:color="A8A8B6"/>
          <w:left w:val="single" w:sz="8" w:space="0" w:color="A8A8B6"/>
          <w:bottom w:val="single" w:sz="8" w:space="0" w:color="A8A8B6"/>
          <w:right w:val="single" w:sz="8" w:space="0" w:color="A8A8B6"/>
        </w:tcBorders>
      </w:tcPr>
    </w:tblStylePr>
    <w:tblStylePr w:type="band1Horz">
      <w:tblPr/>
      <w:tcPr>
        <w:tcBorders>
          <w:top w:val="single" w:sz="8" w:space="0" w:color="A8A8B6"/>
          <w:left w:val="single" w:sz="8" w:space="0" w:color="A8A8B6"/>
          <w:bottom w:val="single" w:sz="8" w:space="0" w:color="A8A8B6"/>
          <w:right w:val="single" w:sz="8" w:space="0" w:color="A8A8B6"/>
        </w:tcBorders>
      </w:tcPr>
    </w:tblStylePr>
  </w:style>
  <w:style w:type="paragraph" w:customStyle="1" w:styleId="Question">
    <w:name w:val="Question"/>
    <w:basedOn w:val="CiscoText"/>
    <w:uiPriority w:val="19"/>
    <w:semiHidden/>
    <w:qFormat/>
    <w:rsid w:val="00BC23C2"/>
    <w:pPr>
      <w:spacing w:line="240" w:lineRule="auto"/>
    </w:pPr>
    <w:rPr>
      <w:b/>
    </w:rPr>
  </w:style>
  <w:style w:type="paragraph" w:styleId="TOC1">
    <w:name w:val="toc 1"/>
    <w:basedOn w:val="Normal"/>
    <w:next w:val="Normal"/>
    <w:uiPriority w:val="39"/>
    <w:rsid w:val="005D57EB"/>
    <w:pPr>
      <w:tabs>
        <w:tab w:val="right" w:leader="dot" w:pos="9360"/>
      </w:tabs>
      <w:spacing w:after="120"/>
    </w:pPr>
    <w:rPr>
      <w:rFonts w:ascii="Arial" w:hAnsi="Arial"/>
      <w:bCs/>
      <w:caps/>
      <w:color w:val="auto"/>
      <w:sz w:val="22"/>
    </w:rPr>
  </w:style>
  <w:style w:type="paragraph" w:styleId="TOC2">
    <w:name w:val="toc 2"/>
    <w:basedOn w:val="Normal"/>
    <w:next w:val="Normal"/>
    <w:uiPriority w:val="39"/>
    <w:rsid w:val="005D57EB"/>
    <w:pPr>
      <w:tabs>
        <w:tab w:val="left" w:pos="288"/>
        <w:tab w:val="right" w:leader="dot" w:pos="9360"/>
      </w:tabs>
      <w:ind w:left="288"/>
    </w:pPr>
    <w:rPr>
      <w:rFonts w:ascii="Arial" w:hAnsi="Arial"/>
      <w:smallCaps/>
      <w:color w:val="auto"/>
      <w:sz w:val="22"/>
    </w:rPr>
  </w:style>
  <w:style w:type="paragraph" w:styleId="TOC3">
    <w:name w:val="toc 3"/>
    <w:basedOn w:val="Normal"/>
    <w:next w:val="Normal"/>
    <w:uiPriority w:val="39"/>
    <w:rsid w:val="005D57EB"/>
    <w:pPr>
      <w:tabs>
        <w:tab w:val="left" w:pos="576"/>
        <w:tab w:val="right" w:leader="dot" w:pos="9360"/>
      </w:tabs>
      <w:ind w:left="576"/>
    </w:pPr>
    <w:rPr>
      <w:rFonts w:ascii="Arial" w:hAnsi="Arial"/>
      <w:iCs/>
      <w:color w:val="auto"/>
    </w:rPr>
  </w:style>
  <w:style w:type="paragraph" w:styleId="TOC4">
    <w:name w:val="toc 4"/>
    <w:basedOn w:val="Normal"/>
    <w:next w:val="Normal"/>
    <w:uiPriority w:val="39"/>
    <w:rsid w:val="005D57EB"/>
    <w:pPr>
      <w:tabs>
        <w:tab w:val="left" w:pos="864"/>
        <w:tab w:val="right" w:leader="dot" w:pos="9360"/>
      </w:tabs>
      <w:ind w:left="864"/>
    </w:pPr>
    <w:rPr>
      <w:rFonts w:ascii="Arial" w:hAnsi="Arial"/>
      <w:color w:val="auto"/>
      <w:sz w:val="18"/>
      <w:szCs w:val="18"/>
    </w:rPr>
  </w:style>
  <w:style w:type="paragraph" w:styleId="TOCHeading">
    <w:name w:val="TOC Heading"/>
    <w:basedOn w:val="Heading1"/>
    <w:next w:val="Normal"/>
    <w:uiPriority w:val="39"/>
    <w:semiHidden/>
    <w:qFormat/>
    <w:rsid w:val="00BC23C2"/>
    <w:pPr>
      <w:outlineLvl w:val="9"/>
    </w:pPr>
    <w:rPr>
      <w:rFonts w:ascii="Cambria" w:eastAsia="MS Gothic" w:hAnsi="Cambria"/>
      <w:b w:val="0"/>
      <w:color w:val="365F91"/>
      <w:lang w:eastAsia="ja-JP"/>
    </w:rPr>
  </w:style>
  <w:style w:type="character" w:customStyle="1" w:styleId="CiscoUnderlined">
    <w:name w:val="Cisco Underlined"/>
    <w:uiPriority w:val="2"/>
    <w:rsid w:val="00C30C07"/>
    <w:rPr>
      <w:b w:val="0"/>
      <w:color w:val="auto"/>
      <w:u w:val="single"/>
    </w:rPr>
  </w:style>
  <w:style w:type="paragraph" w:customStyle="1" w:styleId="CiscoCenteredText">
    <w:name w:val="Cisco Centered Text"/>
    <w:uiPriority w:val="3"/>
    <w:rsid w:val="007B6A94"/>
    <w:pPr>
      <w:spacing w:before="120" w:after="60" w:line="276" w:lineRule="auto"/>
      <w:jc w:val="center"/>
    </w:pPr>
    <w:rPr>
      <w:rFonts w:ascii="Arial" w:eastAsia="Times New Roman" w:hAnsi="Arial" w:cs="Arial"/>
    </w:rPr>
  </w:style>
  <w:style w:type="paragraph" w:customStyle="1" w:styleId="CiscoCalloutTitle">
    <w:name w:val="Cisco Callout Title"/>
    <w:uiPriority w:val="6"/>
    <w:rsid w:val="008E51E9"/>
    <w:pPr>
      <w:spacing w:before="120" w:after="120"/>
    </w:pPr>
    <w:rPr>
      <w:rFonts w:ascii="Arial" w:eastAsia="Arial Unicode MS" w:hAnsi="Arial" w:cs="Arial"/>
      <w:b/>
      <w:color w:val="005073"/>
      <w:sz w:val="30"/>
      <w:szCs w:val="30"/>
    </w:rPr>
  </w:style>
  <w:style w:type="paragraph" w:customStyle="1" w:styleId="CiscoCalloutBulletBlue">
    <w:name w:val="Cisco Callout Bullet Blue"/>
    <w:uiPriority w:val="6"/>
    <w:rsid w:val="008A1AE9"/>
    <w:pPr>
      <w:numPr>
        <w:numId w:val="14"/>
      </w:numPr>
      <w:spacing w:before="120" w:after="120" w:line="276" w:lineRule="auto"/>
      <w:ind w:left="216" w:hanging="216"/>
    </w:pPr>
    <w:rPr>
      <w:rFonts w:ascii="Arial" w:hAnsi="Arial" w:cs="Arial"/>
      <w:color w:val="365F91"/>
      <w:sz w:val="18"/>
      <w:szCs w:val="22"/>
    </w:rPr>
  </w:style>
  <w:style w:type="paragraph" w:customStyle="1" w:styleId="CiscoCalloutTextBlue">
    <w:name w:val="Cisco Callout Text Blue"/>
    <w:uiPriority w:val="6"/>
    <w:rsid w:val="00732147"/>
    <w:pPr>
      <w:spacing w:before="120" w:after="120" w:line="276" w:lineRule="auto"/>
    </w:pPr>
    <w:rPr>
      <w:rFonts w:ascii="Arial" w:hAnsi="Arial" w:cs="Arial"/>
      <w:color w:val="365F91"/>
      <w:sz w:val="18"/>
      <w:szCs w:val="22"/>
    </w:rPr>
  </w:style>
  <w:style w:type="paragraph" w:customStyle="1" w:styleId="CiscoCalloutBulletGray">
    <w:name w:val="Cisco Callout Bullet Gray"/>
    <w:basedOn w:val="CiscoCalloutBulletBlue"/>
    <w:uiPriority w:val="6"/>
    <w:rsid w:val="008A1AE9"/>
    <w:pPr>
      <w:numPr>
        <w:numId w:val="15"/>
      </w:numPr>
      <w:ind w:left="216" w:hanging="216"/>
    </w:pPr>
    <w:rPr>
      <w:color w:val="595959"/>
    </w:rPr>
  </w:style>
  <w:style w:type="paragraph" w:customStyle="1" w:styleId="CiscoProposalforclient">
    <w:name w:val="Cisco Proposal for &lt;&lt;client&gt;&gt;"/>
    <w:uiPriority w:val="19"/>
    <w:rsid w:val="005940D6"/>
    <w:pPr>
      <w:spacing w:before="360" w:after="60"/>
      <w:jc w:val="center"/>
    </w:pPr>
    <w:rPr>
      <w:rFonts w:ascii="Arial" w:eastAsia="Arial Unicode MS" w:hAnsi="Arial" w:cs="Arial"/>
      <w:color w:val="A6A6A6"/>
      <w:sz w:val="28"/>
      <w:szCs w:val="22"/>
    </w:rPr>
  </w:style>
  <w:style w:type="character" w:styleId="FollowedHyperlink">
    <w:name w:val="FollowedHyperlink"/>
    <w:uiPriority w:val="99"/>
    <w:semiHidden/>
    <w:rsid w:val="004A09E3"/>
    <w:rPr>
      <w:color w:val="33828D"/>
      <w:u w:val="single"/>
    </w:rPr>
  </w:style>
  <w:style w:type="paragraph" w:customStyle="1" w:styleId="CiscoHeading4">
    <w:name w:val="Cisco Heading 4"/>
    <w:next w:val="Normal"/>
    <w:rsid w:val="00AF4009"/>
    <w:pPr>
      <w:keepNext/>
      <w:widowControl w:val="0"/>
      <w:tabs>
        <w:tab w:val="left" w:pos="0"/>
        <w:tab w:val="num" w:pos="1080"/>
      </w:tabs>
      <w:spacing w:before="240" w:after="120" w:line="276" w:lineRule="auto"/>
      <w:ind w:left="1008" w:hanging="1008"/>
      <w:outlineLvl w:val="4"/>
    </w:pPr>
    <w:rPr>
      <w:rFonts w:ascii="Arial" w:eastAsia="Times New Roman" w:hAnsi="Arial" w:cs="Arial"/>
      <w:color w:val="5881BE"/>
      <w:spacing w:val="6"/>
      <w:sz w:val="24"/>
      <w:szCs w:val="22"/>
    </w:rPr>
  </w:style>
  <w:style w:type="character" w:customStyle="1" w:styleId="CiscoNoteChar">
    <w:name w:val="Cisco Note Char"/>
    <w:basedOn w:val="CiscoTextChar"/>
    <w:link w:val="CiscoNote"/>
    <w:uiPriority w:val="98"/>
    <w:rsid w:val="00267659"/>
    <w:rPr>
      <w:rFonts w:ascii="Arial" w:hAnsi="Arial" w:cs="Arial"/>
      <w:sz w:val="18"/>
      <w:szCs w:val="22"/>
    </w:rPr>
  </w:style>
  <w:style w:type="character" w:customStyle="1" w:styleId="CiscoTableNoteChar">
    <w:name w:val="Cisco Table Note Char"/>
    <w:link w:val="CiscoTableNote"/>
    <w:uiPriority w:val="2"/>
    <w:rsid w:val="00CC293F"/>
    <w:rPr>
      <w:color w:val="595959"/>
      <w:sz w:val="18"/>
      <w:szCs w:val="22"/>
    </w:rPr>
  </w:style>
  <w:style w:type="character" w:styleId="FootnoteReference">
    <w:name w:val="footnote reference"/>
    <w:uiPriority w:val="99"/>
    <w:semiHidden/>
    <w:rsid w:val="0013329B"/>
    <w:rPr>
      <w:vertAlign w:val="superscript"/>
    </w:rPr>
  </w:style>
  <w:style w:type="paragraph" w:customStyle="1" w:styleId="CiscoCenteredTableText">
    <w:name w:val="Cisco Centered Table Text"/>
    <w:basedOn w:val="CiscoTableText"/>
    <w:uiPriority w:val="6"/>
    <w:rsid w:val="00F91EFF"/>
    <w:pPr>
      <w:jc w:val="center"/>
    </w:pPr>
    <w:rPr>
      <w:rFonts w:eastAsia="Times New Roman"/>
      <w:szCs w:val="20"/>
    </w:rPr>
  </w:style>
  <w:style w:type="paragraph" w:customStyle="1" w:styleId="CiscoCalloutTextGray">
    <w:name w:val="Cisco Callout Text Gray"/>
    <w:basedOn w:val="CiscoCalloutTextBlue"/>
    <w:uiPriority w:val="6"/>
    <w:rsid w:val="00732147"/>
    <w:rPr>
      <w:color w:val="595959"/>
    </w:rPr>
  </w:style>
  <w:style w:type="paragraph" w:styleId="TOC5">
    <w:name w:val="toc 5"/>
    <w:basedOn w:val="Normal"/>
    <w:next w:val="Normal"/>
    <w:uiPriority w:val="39"/>
    <w:semiHidden/>
    <w:rsid w:val="005D57EB"/>
    <w:pPr>
      <w:tabs>
        <w:tab w:val="left" w:pos="1152"/>
        <w:tab w:val="right" w:leader="dot" w:pos="9360"/>
      </w:tabs>
      <w:ind w:left="1152"/>
    </w:pPr>
    <w:rPr>
      <w:rFonts w:ascii="Arial" w:hAnsi="Arial"/>
      <w:color w:val="auto"/>
      <w:sz w:val="17"/>
    </w:rPr>
  </w:style>
  <w:style w:type="character" w:customStyle="1" w:styleId="Heading4Char">
    <w:name w:val="Heading 4 Char"/>
    <w:basedOn w:val="DefaultParagraphFont"/>
    <w:link w:val="Heading4"/>
    <w:uiPriority w:val="9"/>
    <w:semiHidden/>
    <w:rsid w:val="005D57EB"/>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D57EB"/>
    <w:rPr>
      <w:rFonts w:asciiTheme="majorHAnsi" w:eastAsiaTheme="majorEastAsia" w:hAnsiTheme="majorHAnsi" w:cstheme="majorBidi"/>
      <w:color w:val="365F91" w:themeColor="accent1" w:themeShade="BF"/>
    </w:rPr>
  </w:style>
  <w:style w:type="character" w:customStyle="1" w:styleId="ListParagraphChar">
    <w:name w:val="List Paragraph Char"/>
    <w:basedOn w:val="DefaultParagraphFont"/>
    <w:link w:val="ListParagraph"/>
    <w:semiHidden/>
    <w:locked/>
    <w:rsid w:val="004B4337"/>
    <w:rPr>
      <w:color w:val="595959"/>
    </w:rPr>
  </w:style>
  <w:style w:type="paragraph" w:styleId="NormalWeb">
    <w:name w:val="Normal (Web)"/>
    <w:basedOn w:val="Normal"/>
    <w:uiPriority w:val="99"/>
    <w:semiHidden/>
    <w:unhideWhenUsed/>
    <w:rsid w:val="00DB79A0"/>
    <w:pPr>
      <w:spacing w:before="100" w:beforeAutospacing="1" w:after="100" w:afterAutospacing="1" w:line="240" w:lineRule="auto"/>
    </w:pPr>
    <w:rPr>
      <w:rFonts w:ascii="Times New Roman" w:eastAsia="Times New Roman" w:hAnsi="Times New Roman"/>
      <w:color w:val="auto"/>
      <w:sz w:val="24"/>
      <w:szCs w:val="24"/>
    </w:rPr>
  </w:style>
  <w:style w:type="paragraph" w:customStyle="1" w:styleId="CiscoASText">
    <w:name w:val="Cisco AS Text"/>
    <w:link w:val="CiscoASTextChar"/>
    <w:qFormat/>
    <w:rsid w:val="00B50236"/>
    <w:pPr>
      <w:spacing w:before="120" w:after="60" w:line="276" w:lineRule="auto"/>
    </w:pPr>
    <w:rPr>
      <w:rFonts w:ascii="Arial" w:hAnsi="Arial" w:cs="Arial"/>
      <w:szCs w:val="22"/>
    </w:rPr>
  </w:style>
  <w:style w:type="character" w:customStyle="1" w:styleId="CiscoASTextChar">
    <w:name w:val="Cisco AS Text Char"/>
    <w:link w:val="CiscoASText"/>
    <w:rsid w:val="00B50236"/>
    <w:rPr>
      <w:rFonts w:ascii="Arial" w:hAnsi="Arial" w:cs="Arial"/>
      <w:szCs w:val="22"/>
    </w:rPr>
  </w:style>
  <w:style w:type="paragraph" w:styleId="Revision">
    <w:name w:val="Revision"/>
    <w:hidden/>
    <w:uiPriority w:val="99"/>
    <w:semiHidden/>
    <w:rsid w:val="0088314C"/>
    <w:rPr>
      <w:color w:val="595959"/>
    </w:rPr>
  </w:style>
  <w:style w:type="paragraph" w:customStyle="1" w:styleId="CXSMText">
    <w:name w:val="CXSM Text"/>
    <w:link w:val="CXSMTextChar"/>
    <w:qFormat/>
    <w:rsid w:val="00243DEE"/>
    <w:pPr>
      <w:spacing w:before="120" w:after="60" w:line="276" w:lineRule="auto"/>
    </w:pPr>
    <w:rPr>
      <w:rFonts w:ascii="Arial" w:hAnsi="Arial" w:cs="Arial"/>
      <w:szCs w:val="22"/>
    </w:rPr>
  </w:style>
  <w:style w:type="character" w:customStyle="1" w:styleId="CXSMTextChar">
    <w:name w:val="CXSM Text Char"/>
    <w:link w:val="CXSMText"/>
    <w:rsid w:val="00243DEE"/>
    <w:rPr>
      <w:rFonts w:ascii="Arial" w:hAnsi="Arial" w:cs="Arial"/>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347476">
      <w:bodyDiv w:val="1"/>
      <w:marLeft w:val="0"/>
      <w:marRight w:val="0"/>
      <w:marTop w:val="0"/>
      <w:marBottom w:val="0"/>
      <w:divBdr>
        <w:top w:val="none" w:sz="0" w:space="0" w:color="auto"/>
        <w:left w:val="none" w:sz="0" w:space="0" w:color="auto"/>
        <w:bottom w:val="none" w:sz="0" w:space="0" w:color="auto"/>
        <w:right w:val="none" w:sz="0" w:space="0" w:color="auto"/>
      </w:divBdr>
      <w:divsChild>
        <w:div w:id="1515921674">
          <w:marLeft w:val="0"/>
          <w:marRight w:val="0"/>
          <w:marTop w:val="0"/>
          <w:marBottom w:val="0"/>
          <w:divBdr>
            <w:top w:val="none" w:sz="0" w:space="0" w:color="auto"/>
            <w:left w:val="none" w:sz="0" w:space="0" w:color="auto"/>
            <w:bottom w:val="none" w:sz="0" w:space="0" w:color="auto"/>
            <w:right w:val="none" w:sz="0" w:space="0" w:color="auto"/>
          </w:divBdr>
          <w:divsChild>
            <w:div w:id="525026808">
              <w:marLeft w:val="0"/>
              <w:marRight w:val="0"/>
              <w:marTop w:val="0"/>
              <w:marBottom w:val="0"/>
              <w:divBdr>
                <w:top w:val="none" w:sz="0" w:space="0" w:color="auto"/>
                <w:left w:val="none" w:sz="0" w:space="0" w:color="auto"/>
                <w:bottom w:val="none" w:sz="0" w:space="0" w:color="auto"/>
                <w:right w:val="none" w:sz="0" w:space="0" w:color="auto"/>
              </w:divBdr>
              <w:divsChild>
                <w:div w:id="207841947">
                  <w:marLeft w:val="0"/>
                  <w:marRight w:val="0"/>
                  <w:marTop w:val="0"/>
                  <w:marBottom w:val="0"/>
                  <w:divBdr>
                    <w:top w:val="none" w:sz="0" w:space="0" w:color="auto"/>
                    <w:left w:val="none" w:sz="0" w:space="0" w:color="auto"/>
                    <w:bottom w:val="none" w:sz="0" w:space="0" w:color="auto"/>
                    <w:right w:val="none" w:sz="0" w:space="0" w:color="auto"/>
                  </w:divBdr>
                  <w:divsChild>
                    <w:div w:id="409351529">
                      <w:marLeft w:val="0"/>
                      <w:marRight w:val="0"/>
                      <w:marTop w:val="0"/>
                      <w:marBottom w:val="0"/>
                      <w:divBdr>
                        <w:top w:val="none" w:sz="0" w:space="0" w:color="auto"/>
                        <w:left w:val="none" w:sz="0" w:space="0" w:color="auto"/>
                        <w:bottom w:val="none" w:sz="0" w:space="0" w:color="auto"/>
                        <w:right w:val="none" w:sz="0" w:space="0" w:color="auto"/>
                      </w:divBdr>
                    </w:div>
                  </w:divsChild>
                </w:div>
                <w:div w:id="1422294905">
                  <w:marLeft w:val="0"/>
                  <w:marRight w:val="0"/>
                  <w:marTop w:val="0"/>
                  <w:marBottom w:val="0"/>
                  <w:divBdr>
                    <w:top w:val="none" w:sz="0" w:space="0" w:color="auto"/>
                    <w:left w:val="none" w:sz="0" w:space="0" w:color="auto"/>
                    <w:bottom w:val="none" w:sz="0" w:space="0" w:color="auto"/>
                    <w:right w:val="none" w:sz="0" w:space="0" w:color="auto"/>
                  </w:divBdr>
                  <w:divsChild>
                    <w:div w:id="1925991044">
                      <w:marLeft w:val="0"/>
                      <w:marRight w:val="0"/>
                      <w:marTop w:val="0"/>
                      <w:marBottom w:val="0"/>
                      <w:divBdr>
                        <w:top w:val="none" w:sz="0" w:space="0" w:color="auto"/>
                        <w:left w:val="none" w:sz="0" w:space="0" w:color="auto"/>
                        <w:bottom w:val="none" w:sz="0" w:space="0" w:color="auto"/>
                        <w:right w:val="none" w:sz="0" w:space="0" w:color="auto"/>
                      </w:divBdr>
                    </w:div>
                  </w:divsChild>
                </w:div>
                <w:div w:id="1563830546">
                  <w:marLeft w:val="0"/>
                  <w:marRight w:val="0"/>
                  <w:marTop w:val="0"/>
                  <w:marBottom w:val="0"/>
                  <w:divBdr>
                    <w:top w:val="none" w:sz="0" w:space="0" w:color="auto"/>
                    <w:left w:val="none" w:sz="0" w:space="0" w:color="auto"/>
                    <w:bottom w:val="none" w:sz="0" w:space="0" w:color="auto"/>
                    <w:right w:val="none" w:sz="0" w:space="0" w:color="auto"/>
                  </w:divBdr>
                  <w:divsChild>
                    <w:div w:id="89373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908318">
      <w:bodyDiv w:val="1"/>
      <w:marLeft w:val="0"/>
      <w:marRight w:val="0"/>
      <w:marTop w:val="0"/>
      <w:marBottom w:val="0"/>
      <w:divBdr>
        <w:top w:val="none" w:sz="0" w:space="0" w:color="auto"/>
        <w:left w:val="none" w:sz="0" w:space="0" w:color="auto"/>
        <w:bottom w:val="none" w:sz="0" w:space="0" w:color="auto"/>
        <w:right w:val="none" w:sz="0" w:space="0" w:color="auto"/>
      </w:divBdr>
    </w:div>
    <w:div w:id="399206829">
      <w:bodyDiv w:val="1"/>
      <w:marLeft w:val="0"/>
      <w:marRight w:val="0"/>
      <w:marTop w:val="0"/>
      <w:marBottom w:val="0"/>
      <w:divBdr>
        <w:top w:val="none" w:sz="0" w:space="0" w:color="auto"/>
        <w:left w:val="none" w:sz="0" w:space="0" w:color="auto"/>
        <w:bottom w:val="none" w:sz="0" w:space="0" w:color="auto"/>
        <w:right w:val="none" w:sz="0" w:space="0" w:color="auto"/>
      </w:divBdr>
    </w:div>
    <w:div w:id="603420054">
      <w:bodyDiv w:val="1"/>
      <w:marLeft w:val="0"/>
      <w:marRight w:val="0"/>
      <w:marTop w:val="0"/>
      <w:marBottom w:val="0"/>
      <w:divBdr>
        <w:top w:val="none" w:sz="0" w:space="0" w:color="auto"/>
        <w:left w:val="none" w:sz="0" w:space="0" w:color="auto"/>
        <w:bottom w:val="none" w:sz="0" w:space="0" w:color="auto"/>
        <w:right w:val="none" w:sz="0" w:space="0" w:color="auto"/>
      </w:divBdr>
    </w:div>
    <w:div w:id="710694332">
      <w:bodyDiv w:val="1"/>
      <w:marLeft w:val="0"/>
      <w:marRight w:val="0"/>
      <w:marTop w:val="0"/>
      <w:marBottom w:val="0"/>
      <w:divBdr>
        <w:top w:val="none" w:sz="0" w:space="0" w:color="auto"/>
        <w:left w:val="none" w:sz="0" w:space="0" w:color="auto"/>
        <w:bottom w:val="none" w:sz="0" w:space="0" w:color="auto"/>
        <w:right w:val="none" w:sz="0" w:space="0" w:color="auto"/>
      </w:divBdr>
    </w:div>
    <w:div w:id="730077057">
      <w:bodyDiv w:val="1"/>
      <w:marLeft w:val="0"/>
      <w:marRight w:val="0"/>
      <w:marTop w:val="0"/>
      <w:marBottom w:val="0"/>
      <w:divBdr>
        <w:top w:val="none" w:sz="0" w:space="0" w:color="auto"/>
        <w:left w:val="none" w:sz="0" w:space="0" w:color="auto"/>
        <w:bottom w:val="none" w:sz="0" w:space="0" w:color="auto"/>
        <w:right w:val="none" w:sz="0" w:space="0" w:color="auto"/>
      </w:divBdr>
      <w:divsChild>
        <w:div w:id="506555086">
          <w:marLeft w:val="0"/>
          <w:marRight w:val="0"/>
          <w:marTop w:val="0"/>
          <w:marBottom w:val="0"/>
          <w:divBdr>
            <w:top w:val="none" w:sz="0" w:space="0" w:color="auto"/>
            <w:left w:val="none" w:sz="0" w:space="0" w:color="auto"/>
            <w:bottom w:val="none" w:sz="0" w:space="0" w:color="auto"/>
            <w:right w:val="none" w:sz="0" w:space="0" w:color="auto"/>
          </w:divBdr>
        </w:div>
        <w:div w:id="262996362">
          <w:marLeft w:val="0"/>
          <w:marRight w:val="0"/>
          <w:marTop w:val="0"/>
          <w:marBottom w:val="0"/>
          <w:divBdr>
            <w:top w:val="none" w:sz="0" w:space="0" w:color="auto"/>
            <w:left w:val="none" w:sz="0" w:space="0" w:color="auto"/>
            <w:bottom w:val="none" w:sz="0" w:space="0" w:color="auto"/>
            <w:right w:val="none" w:sz="0" w:space="0" w:color="auto"/>
          </w:divBdr>
        </w:div>
        <w:div w:id="429590175">
          <w:marLeft w:val="0"/>
          <w:marRight w:val="0"/>
          <w:marTop w:val="0"/>
          <w:marBottom w:val="0"/>
          <w:divBdr>
            <w:top w:val="none" w:sz="0" w:space="0" w:color="auto"/>
            <w:left w:val="none" w:sz="0" w:space="0" w:color="auto"/>
            <w:bottom w:val="none" w:sz="0" w:space="0" w:color="auto"/>
            <w:right w:val="none" w:sz="0" w:space="0" w:color="auto"/>
          </w:divBdr>
        </w:div>
        <w:div w:id="110978650">
          <w:marLeft w:val="0"/>
          <w:marRight w:val="0"/>
          <w:marTop w:val="0"/>
          <w:marBottom w:val="0"/>
          <w:divBdr>
            <w:top w:val="none" w:sz="0" w:space="0" w:color="auto"/>
            <w:left w:val="none" w:sz="0" w:space="0" w:color="auto"/>
            <w:bottom w:val="none" w:sz="0" w:space="0" w:color="auto"/>
            <w:right w:val="none" w:sz="0" w:space="0" w:color="auto"/>
          </w:divBdr>
        </w:div>
        <w:div w:id="556016109">
          <w:marLeft w:val="0"/>
          <w:marRight w:val="0"/>
          <w:marTop w:val="0"/>
          <w:marBottom w:val="0"/>
          <w:divBdr>
            <w:top w:val="none" w:sz="0" w:space="0" w:color="auto"/>
            <w:left w:val="none" w:sz="0" w:space="0" w:color="auto"/>
            <w:bottom w:val="none" w:sz="0" w:space="0" w:color="auto"/>
            <w:right w:val="none" w:sz="0" w:space="0" w:color="auto"/>
          </w:divBdr>
        </w:div>
        <w:div w:id="210460975">
          <w:marLeft w:val="0"/>
          <w:marRight w:val="0"/>
          <w:marTop w:val="0"/>
          <w:marBottom w:val="0"/>
          <w:divBdr>
            <w:top w:val="none" w:sz="0" w:space="0" w:color="auto"/>
            <w:left w:val="none" w:sz="0" w:space="0" w:color="auto"/>
            <w:bottom w:val="none" w:sz="0" w:space="0" w:color="auto"/>
            <w:right w:val="none" w:sz="0" w:space="0" w:color="auto"/>
          </w:divBdr>
        </w:div>
        <w:div w:id="1817843764">
          <w:marLeft w:val="0"/>
          <w:marRight w:val="0"/>
          <w:marTop w:val="0"/>
          <w:marBottom w:val="0"/>
          <w:divBdr>
            <w:top w:val="none" w:sz="0" w:space="0" w:color="auto"/>
            <w:left w:val="none" w:sz="0" w:space="0" w:color="auto"/>
            <w:bottom w:val="none" w:sz="0" w:space="0" w:color="auto"/>
            <w:right w:val="none" w:sz="0" w:space="0" w:color="auto"/>
          </w:divBdr>
        </w:div>
        <w:div w:id="329870778">
          <w:marLeft w:val="0"/>
          <w:marRight w:val="0"/>
          <w:marTop w:val="0"/>
          <w:marBottom w:val="0"/>
          <w:divBdr>
            <w:top w:val="none" w:sz="0" w:space="0" w:color="auto"/>
            <w:left w:val="none" w:sz="0" w:space="0" w:color="auto"/>
            <w:bottom w:val="none" w:sz="0" w:space="0" w:color="auto"/>
            <w:right w:val="none" w:sz="0" w:space="0" w:color="auto"/>
          </w:divBdr>
        </w:div>
        <w:div w:id="869798848">
          <w:marLeft w:val="0"/>
          <w:marRight w:val="0"/>
          <w:marTop w:val="0"/>
          <w:marBottom w:val="0"/>
          <w:divBdr>
            <w:top w:val="none" w:sz="0" w:space="0" w:color="auto"/>
            <w:left w:val="none" w:sz="0" w:space="0" w:color="auto"/>
            <w:bottom w:val="none" w:sz="0" w:space="0" w:color="auto"/>
            <w:right w:val="none" w:sz="0" w:space="0" w:color="auto"/>
          </w:divBdr>
        </w:div>
      </w:divsChild>
    </w:div>
    <w:div w:id="1068499364">
      <w:bodyDiv w:val="1"/>
      <w:marLeft w:val="0"/>
      <w:marRight w:val="0"/>
      <w:marTop w:val="0"/>
      <w:marBottom w:val="0"/>
      <w:divBdr>
        <w:top w:val="none" w:sz="0" w:space="0" w:color="auto"/>
        <w:left w:val="none" w:sz="0" w:space="0" w:color="auto"/>
        <w:bottom w:val="none" w:sz="0" w:space="0" w:color="auto"/>
        <w:right w:val="none" w:sz="0" w:space="0" w:color="auto"/>
      </w:divBdr>
    </w:div>
    <w:div w:id="1310791064">
      <w:bodyDiv w:val="1"/>
      <w:marLeft w:val="0"/>
      <w:marRight w:val="0"/>
      <w:marTop w:val="0"/>
      <w:marBottom w:val="0"/>
      <w:divBdr>
        <w:top w:val="none" w:sz="0" w:space="0" w:color="auto"/>
        <w:left w:val="none" w:sz="0" w:space="0" w:color="auto"/>
        <w:bottom w:val="none" w:sz="0" w:space="0" w:color="auto"/>
        <w:right w:val="none" w:sz="0" w:space="0" w:color="auto"/>
      </w:divBdr>
      <w:divsChild>
        <w:div w:id="570040933">
          <w:marLeft w:val="0"/>
          <w:marRight w:val="0"/>
          <w:marTop w:val="0"/>
          <w:marBottom w:val="0"/>
          <w:divBdr>
            <w:top w:val="none" w:sz="0" w:space="0" w:color="auto"/>
            <w:left w:val="none" w:sz="0" w:space="0" w:color="auto"/>
            <w:bottom w:val="none" w:sz="0" w:space="0" w:color="auto"/>
            <w:right w:val="none" w:sz="0" w:space="0" w:color="auto"/>
          </w:divBdr>
          <w:divsChild>
            <w:div w:id="1045909030">
              <w:marLeft w:val="0"/>
              <w:marRight w:val="0"/>
              <w:marTop w:val="0"/>
              <w:marBottom w:val="0"/>
              <w:divBdr>
                <w:top w:val="none" w:sz="0" w:space="0" w:color="auto"/>
                <w:left w:val="none" w:sz="0" w:space="0" w:color="auto"/>
                <w:bottom w:val="none" w:sz="0" w:space="0" w:color="auto"/>
                <w:right w:val="none" w:sz="0" w:space="0" w:color="auto"/>
              </w:divBdr>
              <w:divsChild>
                <w:div w:id="1012681925">
                  <w:marLeft w:val="0"/>
                  <w:marRight w:val="0"/>
                  <w:marTop w:val="0"/>
                  <w:marBottom w:val="0"/>
                  <w:divBdr>
                    <w:top w:val="none" w:sz="0" w:space="0" w:color="auto"/>
                    <w:left w:val="none" w:sz="0" w:space="0" w:color="auto"/>
                    <w:bottom w:val="none" w:sz="0" w:space="0" w:color="auto"/>
                    <w:right w:val="none" w:sz="0" w:space="0" w:color="auto"/>
                  </w:divBdr>
                  <w:divsChild>
                    <w:div w:id="711423419">
                      <w:marLeft w:val="0"/>
                      <w:marRight w:val="0"/>
                      <w:marTop w:val="0"/>
                      <w:marBottom w:val="0"/>
                      <w:divBdr>
                        <w:top w:val="none" w:sz="0" w:space="0" w:color="auto"/>
                        <w:left w:val="none" w:sz="0" w:space="0" w:color="auto"/>
                        <w:bottom w:val="none" w:sz="0" w:space="0" w:color="auto"/>
                        <w:right w:val="none" w:sz="0" w:space="0" w:color="auto"/>
                      </w:divBdr>
                      <w:divsChild>
                        <w:div w:id="1318146889">
                          <w:marLeft w:val="0"/>
                          <w:marRight w:val="0"/>
                          <w:marTop w:val="0"/>
                          <w:marBottom w:val="0"/>
                          <w:divBdr>
                            <w:top w:val="none" w:sz="0" w:space="0" w:color="auto"/>
                            <w:left w:val="none" w:sz="0" w:space="0" w:color="auto"/>
                            <w:bottom w:val="none" w:sz="0" w:space="0" w:color="auto"/>
                            <w:right w:val="none" w:sz="0" w:space="0" w:color="auto"/>
                          </w:divBdr>
                          <w:divsChild>
                            <w:div w:id="735668290">
                              <w:marLeft w:val="0"/>
                              <w:marRight w:val="0"/>
                              <w:marTop w:val="0"/>
                              <w:marBottom w:val="300"/>
                              <w:divBdr>
                                <w:top w:val="none" w:sz="0" w:space="0" w:color="auto"/>
                                <w:left w:val="none" w:sz="0" w:space="0" w:color="auto"/>
                                <w:bottom w:val="none" w:sz="0" w:space="0" w:color="auto"/>
                                <w:right w:val="none" w:sz="0" w:space="0" w:color="auto"/>
                              </w:divBdr>
                              <w:divsChild>
                                <w:div w:id="732391766">
                                  <w:marLeft w:val="0"/>
                                  <w:marRight w:val="0"/>
                                  <w:marTop w:val="0"/>
                                  <w:marBottom w:val="0"/>
                                  <w:divBdr>
                                    <w:top w:val="none" w:sz="0" w:space="0" w:color="auto"/>
                                    <w:left w:val="none" w:sz="0" w:space="0" w:color="auto"/>
                                    <w:bottom w:val="none" w:sz="0" w:space="0" w:color="auto"/>
                                    <w:right w:val="none" w:sz="0" w:space="0" w:color="auto"/>
                                  </w:divBdr>
                                  <w:divsChild>
                                    <w:div w:id="13988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0296391">
      <w:bodyDiv w:val="1"/>
      <w:marLeft w:val="0"/>
      <w:marRight w:val="0"/>
      <w:marTop w:val="0"/>
      <w:marBottom w:val="0"/>
      <w:divBdr>
        <w:top w:val="none" w:sz="0" w:space="0" w:color="auto"/>
        <w:left w:val="none" w:sz="0" w:space="0" w:color="auto"/>
        <w:bottom w:val="none" w:sz="0" w:space="0" w:color="auto"/>
        <w:right w:val="none" w:sz="0" w:space="0" w:color="auto"/>
      </w:divBdr>
    </w:div>
    <w:div w:id="1480658532">
      <w:bodyDiv w:val="1"/>
      <w:marLeft w:val="0"/>
      <w:marRight w:val="0"/>
      <w:marTop w:val="0"/>
      <w:marBottom w:val="0"/>
      <w:divBdr>
        <w:top w:val="none" w:sz="0" w:space="0" w:color="auto"/>
        <w:left w:val="none" w:sz="0" w:space="0" w:color="auto"/>
        <w:bottom w:val="none" w:sz="0" w:space="0" w:color="auto"/>
        <w:right w:val="none" w:sz="0" w:space="0" w:color="auto"/>
      </w:divBdr>
    </w:div>
    <w:div w:id="1512917061">
      <w:bodyDiv w:val="1"/>
      <w:marLeft w:val="0"/>
      <w:marRight w:val="0"/>
      <w:marTop w:val="0"/>
      <w:marBottom w:val="0"/>
      <w:divBdr>
        <w:top w:val="none" w:sz="0" w:space="0" w:color="auto"/>
        <w:left w:val="none" w:sz="0" w:space="0" w:color="auto"/>
        <w:bottom w:val="none" w:sz="0" w:space="0" w:color="auto"/>
        <w:right w:val="none" w:sz="0" w:space="0" w:color="auto"/>
      </w:divBdr>
    </w:div>
    <w:div w:id="1604072582">
      <w:bodyDiv w:val="1"/>
      <w:marLeft w:val="0"/>
      <w:marRight w:val="0"/>
      <w:marTop w:val="0"/>
      <w:marBottom w:val="0"/>
      <w:divBdr>
        <w:top w:val="none" w:sz="0" w:space="0" w:color="auto"/>
        <w:left w:val="none" w:sz="0" w:space="0" w:color="auto"/>
        <w:bottom w:val="none" w:sz="0" w:space="0" w:color="auto"/>
        <w:right w:val="none" w:sz="0" w:space="0" w:color="auto"/>
      </w:divBdr>
    </w:div>
    <w:div w:id="1702363371">
      <w:bodyDiv w:val="1"/>
      <w:marLeft w:val="0"/>
      <w:marRight w:val="0"/>
      <w:marTop w:val="0"/>
      <w:marBottom w:val="0"/>
      <w:divBdr>
        <w:top w:val="none" w:sz="0" w:space="0" w:color="auto"/>
        <w:left w:val="none" w:sz="0" w:space="0" w:color="auto"/>
        <w:bottom w:val="none" w:sz="0" w:space="0" w:color="auto"/>
        <w:right w:val="none" w:sz="0" w:space="0" w:color="auto"/>
      </w:divBdr>
    </w:div>
    <w:div w:id="1781336860">
      <w:bodyDiv w:val="1"/>
      <w:marLeft w:val="0"/>
      <w:marRight w:val="0"/>
      <w:marTop w:val="0"/>
      <w:marBottom w:val="0"/>
      <w:divBdr>
        <w:top w:val="none" w:sz="0" w:space="0" w:color="auto"/>
        <w:left w:val="none" w:sz="0" w:space="0" w:color="auto"/>
        <w:bottom w:val="none" w:sz="0" w:space="0" w:color="auto"/>
        <w:right w:val="none" w:sz="0" w:space="0" w:color="auto"/>
      </w:divBdr>
    </w:div>
    <w:div w:id="1841894534">
      <w:bodyDiv w:val="1"/>
      <w:marLeft w:val="0"/>
      <w:marRight w:val="0"/>
      <w:marTop w:val="0"/>
      <w:marBottom w:val="0"/>
      <w:divBdr>
        <w:top w:val="none" w:sz="0" w:space="0" w:color="auto"/>
        <w:left w:val="none" w:sz="0" w:space="0" w:color="auto"/>
        <w:bottom w:val="none" w:sz="0" w:space="0" w:color="auto"/>
        <w:right w:val="none" w:sz="0" w:space="0" w:color="auto"/>
      </w:divBdr>
    </w:div>
    <w:div w:id="1927641409">
      <w:bodyDiv w:val="1"/>
      <w:marLeft w:val="0"/>
      <w:marRight w:val="0"/>
      <w:marTop w:val="0"/>
      <w:marBottom w:val="0"/>
      <w:divBdr>
        <w:top w:val="none" w:sz="0" w:space="0" w:color="auto"/>
        <w:left w:val="none" w:sz="0" w:space="0" w:color="auto"/>
        <w:bottom w:val="none" w:sz="0" w:space="0" w:color="auto"/>
        <w:right w:val="none" w:sz="0" w:space="0" w:color="auto"/>
      </w:divBdr>
    </w:div>
    <w:div w:id="1971283206">
      <w:bodyDiv w:val="1"/>
      <w:marLeft w:val="0"/>
      <w:marRight w:val="0"/>
      <w:marTop w:val="0"/>
      <w:marBottom w:val="0"/>
      <w:divBdr>
        <w:top w:val="none" w:sz="0" w:space="0" w:color="auto"/>
        <w:left w:val="none" w:sz="0" w:space="0" w:color="auto"/>
        <w:bottom w:val="none" w:sz="0" w:space="0" w:color="auto"/>
        <w:right w:val="none" w:sz="0" w:space="0" w:color="auto"/>
      </w:divBdr>
      <w:divsChild>
        <w:div w:id="826558104">
          <w:marLeft w:val="173"/>
          <w:marRight w:val="0"/>
          <w:marTop w:val="120"/>
          <w:marBottom w:val="0"/>
          <w:divBdr>
            <w:top w:val="none" w:sz="0" w:space="0" w:color="auto"/>
            <w:left w:val="none" w:sz="0" w:space="0" w:color="auto"/>
            <w:bottom w:val="none" w:sz="0" w:space="0" w:color="auto"/>
            <w:right w:val="none" w:sz="0" w:space="0" w:color="auto"/>
          </w:divBdr>
        </w:div>
        <w:div w:id="1327248173">
          <w:marLeft w:val="173"/>
          <w:marRight w:val="0"/>
          <w:marTop w:val="120"/>
          <w:marBottom w:val="0"/>
          <w:divBdr>
            <w:top w:val="none" w:sz="0" w:space="0" w:color="auto"/>
            <w:left w:val="none" w:sz="0" w:space="0" w:color="auto"/>
            <w:bottom w:val="none" w:sz="0" w:space="0" w:color="auto"/>
            <w:right w:val="none" w:sz="0" w:space="0" w:color="auto"/>
          </w:divBdr>
        </w:div>
        <w:div w:id="1138380430">
          <w:marLeft w:val="173"/>
          <w:marRight w:val="0"/>
          <w:marTop w:val="120"/>
          <w:marBottom w:val="0"/>
          <w:divBdr>
            <w:top w:val="none" w:sz="0" w:space="0" w:color="auto"/>
            <w:left w:val="none" w:sz="0" w:space="0" w:color="auto"/>
            <w:bottom w:val="none" w:sz="0" w:space="0" w:color="auto"/>
            <w:right w:val="none" w:sz="0" w:space="0" w:color="auto"/>
          </w:divBdr>
        </w:div>
        <w:div w:id="1115908315">
          <w:marLeft w:val="173"/>
          <w:marRight w:val="0"/>
          <w:marTop w:val="120"/>
          <w:marBottom w:val="0"/>
          <w:divBdr>
            <w:top w:val="none" w:sz="0" w:space="0" w:color="auto"/>
            <w:left w:val="none" w:sz="0" w:space="0" w:color="auto"/>
            <w:bottom w:val="none" w:sz="0" w:space="0" w:color="auto"/>
            <w:right w:val="none" w:sz="0" w:space="0" w:color="auto"/>
          </w:divBdr>
        </w:div>
        <w:div w:id="1598126653">
          <w:marLeft w:val="173"/>
          <w:marRight w:val="0"/>
          <w:marTop w:val="120"/>
          <w:marBottom w:val="0"/>
          <w:divBdr>
            <w:top w:val="none" w:sz="0" w:space="0" w:color="auto"/>
            <w:left w:val="none" w:sz="0" w:space="0" w:color="auto"/>
            <w:bottom w:val="none" w:sz="0" w:space="0" w:color="auto"/>
            <w:right w:val="none" w:sz="0" w:space="0" w:color="auto"/>
          </w:divBdr>
        </w:div>
        <w:div w:id="2145003229">
          <w:marLeft w:val="173"/>
          <w:marRight w:val="0"/>
          <w:marTop w:val="120"/>
          <w:marBottom w:val="0"/>
          <w:divBdr>
            <w:top w:val="none" w:sz="0" w:space="0" w:color="auto"/>
            <w:left w:val="none" w:sz="0" w:space="0" w:color="auto"/>
            <w:bottom w:val="none" w:sz="0" w:space="0" w:color="auto"/>
            <w:right w:val="none" w:sz="0" w:space="0" w:color="auto"/>
          </w:divBdr>
        </w:div>
      </w:divsChild>
    </w:div>
    <w:div w:id="1982346504">
      <w:bodyDiv w:val="1"/>
      <w:marLeft w:val="0"/>
      <w:marRight w:val="0"/>
      <w:marTop w:val="0"/>
      <w:marBottom w:val="0"/>
      <w:divBdr>
        <w:top w:val="none" w:sz="0" w:space="0" w:color="auto"/>
        <w:left w:val="none" w:sz="0" w:space="0" w:color="auto"/>
        <w:bottom w:val="none" w:sz="0" w:space="0" w:color="auto"/>
        <w:right w:val="none" w:sz="0" w:space="0" w:color="auto"/>
      </w:divBdr>
      <w:divsChild>
        <w:div w:id="1635525415">
          <w:marLeft w:val="0"/>
          <w:marRight w:val="0"/>
          <w:marTop w:val="0"/>
          <w:marBottom w:val="0"/>
          <w:divBdr>
            <w:top w:val="none" w:sz="0" w:space="0" w:color="auto"/>
            <w:left w:val="none" w:sz="0" w:space="0" w:color="auto"/>
            <w:bottom w:val="none" w:sz="0" w:space="0" w:color="auto"/>
            <w:right w:val="none" w:sz="0" w:space="0" w:color="auto"/>
          </w:divBdr>
          <w:divsChild>
            <w:div w:id="556551129">
              <w:marLeft w:val="0"/>
              <w:marRight w:val="0"/>
              <w:marTop w:val="0"/>
              <w:marBottom w:val="0"/>
              <w:divBdr>
                <w:top w:val="none" w:sz="0" w:space="0" w:color="auto"/>
                <w:left w:val="none" w:sz="0" w:space="0" w:color="auto"/>
                <w:bottom w:val="none" w:sz="0" w:space="0" w:color="auto"/>
                <w:right w:val="none" w:sz="0" w:space="0" w:color="auto"/>
              </w:divBdr>
              <w:divsChild>
                <w:div w:id="1083260973">
                  <w:marLeft w:val="0"/>
                  <w:marRight w:val="0"/>
                  <w:marTop w:val="0"/>
                  <w:marBottom w:val="0"/>
                  <w:divBdr>
                    <w:top w:val="none" w:sz="0" w:space="0" w:color="auto"/>
                    <w:left w:val="none" w:sz="0" w:space="0" w:color="auto"/>
                    <w:bottom w:val="none" w:sz="0" w:space="0" w:color="auto"/>
                    <w:right w:val="none" w:sz="0" w:space="0" w:color="auto"/>
                  </w:divBdr>
                </w:div>
                <w:div w:id="489104539">
                  <w:marLeft w:val="0"/>
                  <w:marRight w:val="0"/>
                  <w:marTop w:val="0"/>
                  <w:marBottom w:val="0"/>
                  <w:divBdr>
                    <w:top w:val="none" w:sz="0" w:space="0" w:color="auto"/>
                    <w:left w:val="none" w:sz="0" w:space="0" w:color="auto"/>
                    <w:bottom w:val="none" w:sz="0" w:space="0" w:color="auto"/>
                    <w:right w:val="none" w:sz="0" w:space="0" w:color="auto"/>
                  </w:divBdr>
                </w:div>
                <w:div w:id="1599865891">
                  <w:marLeft w:val="0"/>
                  <w:marRight w:val="0"/>
                  <w:marTop w:val="0"/>
                  <w:marBottom w:val="0"/>
                  <w:divBdr>
                    <w:top w:val="none" w:sz="0" w:space="0" w:color="auto"/>
                    <w:left w:val="none" w:sz="0" w:space="0" w:color="auto"/>
                    <w:bottom w:val="none" w:sz="0" w:space="0" w:color="auto"/>
                    <w:right w:val="none" w:sz="0" w:space="0" w:color="auto"/>
                  </w:divBdr>
                </w:div>
                <w:div w:id="8196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428">
          <w:marLeft w:val="0"/>
          <w:marRight w:val="0"/>
          <w:marTop w:val="0"/>
          <w:marBottom w:val="0"/>
          <w:divBdr>
            <w:top w:val="none" w:sz="0" w:space="0" w:color="auto"/>
            <w:left w:val="none" w:sz="0" w:space="0" w:color="auto"/>
            <w:bottom w:val="none" w:sz="0" w:space="0" w:color="auto"/>
            <w:right w:val="none" w:sz="0" w:space="0" w:color="auto"/>
          </w:divBdr>
          <w:divsChild>
            <w:div w:id="1637947594">
              <w:marLeft w:val="0"/>
              <w:marRight w:val="0"/>
              <w:marTop w:val="0"/>
              <w:marBottom w:val="0"/>
              <w:divBdr>
                <w:top w:val="none" w:sz="0" w:space="0" w:color="auto"/>
                <w:left w:val="none" w:sz="0" w:space="0" w:color="auto"/>
                <w:bottom w:val="none" w:sz="0" w:space="0" w:color="auto"/>
                <w:right w:val="none" w:sz="0" w:space="0" w:color="auto"/>
              </w:divBdr>
              <w:divsChild>
                <w:div w:id="253394293">
                  <w:marLeft w:val="0"/>
                  <w:marRight w:val="0"/>
                  <w:marTop w:val="0"/>
                  <w:marBottom w:val="0"/>
                  <w:divBdr>
                    <w:top w:val="none" w:sz="0" w:space="0" w:color="auto"/>
                    <w:left w:val="none" w:sz="0" w:space="0" w:color="auto"/>
                    <w:bottom w:val="none" w:sz="0" w:space="0" w:color="auto"/>
                    <w:right w:val="none" w:sz="0" w:space="0" w:color="auto"/>
                  </w:divBdr>
                </w:div>
                <w:div w:id="467481578">
                  <w:marLeft w:val="0"/>
                  <w:marRight w:val="0"/>
                  <w:marTop w:val="0"/>
                  <w:marBottom w:val="0"/>
                  <w:divBdr>
                    <w:top w:val="none" w:sz="0" w:space="0" w:color="auto"/>
                    <w:left w:val="none" w:sz="0" w:space="0" w:color="auto"/>
                    <w:bottom w:val="none" w:sz="0" w:space="0" w:color="auto"/>
                    <w:right w:val="none" w:sz="0" w:space="0" w:color="auto"/>
                  </w:divBdr>
                </w:div>
                <w:div w:id="600575537">
                  <w:marLeft w:val="0"/>
                  <w:marRight w:val="0"/>
                  <w:marTop w:val="0"/>
                  <w:marBottom w:val="0"/>
                  <w:divBdr>
                    <w:top w:val="none" w:sz="0" w:space="0" w:color="auto"/>
                    <w:left w:val="none" w:sz="0" w:space="0" w:color="auto"/>
                    <w:bottom w:val="none" w:sz="0" w:space="0" w:color="auto"/>
                    <w:right w:val="none" w:sz="0" w:space="0" w:color="auto"/>
                  </w:divBdr>
                </w:div>
                <w:div w:id="26571208">
                  <w:marLeft w:val="0"/>
                  <w:marRight w:val="0"/>
                  <w:marTop w:val="0"/>
                  <w:marBottom w:val="0"/>
                  <w:divBdr>
                    <w:top w:val="none" w:sz="0" w:space="0" w:color="auto"/>
                    <w:left w:val="none" w:sz="0" w:space="0" w:color="auto"/>
                    <w:bottom w:val="none" w:sz="0" w:space="0" w:color="auto"/>
                    <w:right w:val="none" w:sz="0" w:space="0" w:color="auto"/>
                  </w:divBdr>
                </w:div>
                <w:div w:id="789013093">
                  <w:marLeft w:val="0"/>
                  <w:marRight w:val="0"/>
                  <w:marTop w:val="0"/>
                  <w:marBottom w:val="0"/>
                  <w:divBdr>
                    <w:top w:val="none" w:sz="0" w:space="0" w:color="auto"/>
                    <w:left w:val="none" w:sz="0" w:space="0" w:color="auto"/>
                    <w:bottom w:val="none" w:sz="0" w:space="0" w:color="auto"/>
                    <w:right w:val="none" w:sz="0" w:space="0" w:color="auto"/>
                  </w:divBdr>
                </w:div>
                <w:div w:id="1789547520">
                  <w:marLeft w:val="0"/>
                  <w:marRight w:val="0"/>
                  <w:marTop w:val="0"/>
                  <w:marBottom w:val="0"/>
                  <w:divBdr>
                    <w:top w:val="none" w:sz="0" w:space="0" w:color="auto"/>
                    <w:left w:val="none" w:sz="0" w:space="0" w:color="auto"/>
                    <w:bottom w:val="none" w:sz="0" w:space="0" w:color="auto"/>
                    <w:right w:val="none" w:sz="0" w:space="0" w:color="auto"/>
                  </w:divBdr>
                </w:div>
                <w:div w:id="368728913">
                  <w:marLeft w:val="0"/>
                  <w:marRight w:val="0"/>
                  <w:marTop w:val="0"/>
                  <w:marBottom w:val="0"/>
                  <w:divBdr>
                    <w:top w:val="none" w:sz="0" w:space="0" w:color="auto"/>
                    <w:left w:val="none" w:sz="0" w:space="0" w:color="auto"/>
                    <w:bottom w:val="none" w:sz="0" w:space="0" w:color="auto"/>
                    <w:right w:val="none" w:sz="0" w:space="0" w:color="auto"/>
                  </w:divBdr>
                </w:div>
                <w:div w:id="1721512218">
                  <w:marLeft w:val="0"/>
                  <w:marRight w:val="0"/>
                  <w:marTop w:val="0"/>
                  <w:marBottom w:val="0"/>
                  <w:divBdr>
                    <w:top w:val="none" w:sz="0" w:space="0" w:color="auto"/>
                    <w:left w:val="none" w:sz="0" w:space="0" w:color="auto"/>
                    <w:bottom w:val="none" w:sz="0" w:space="0" w:color="auto"/>
                    <w:right w:val="none" w:sz="0" w:space="0" w:color="auto"/>
                  </w:divBdr>
                </w:div>
                <w:div w:id="1243684659">
                  <w:marLeft w:val="0"/>
                  <w:marRight w:val="0"/>
                  <w:marTop w:val="0"/>
                  <w:marBottom w:val="0"/>
                  <w:divBdr>
                    <w:top w:val="none" w:sz="0" w:space="0" w:color="auto"/>
                    <w:left w:val="none" w:sz="0" w:space="0" w:color="auto"/>
                    <w:bottom w:val="none" w:sz="0" w:space="0" w:color="auto"/>
                    <w:right w:val="none" w:sz="0" w:space="0" w:color="auto"/>
                  </w:divBdr>
                </w:div>
                <w:div w:id="126318560">
                  <w:marLeft w:val="0"/>
                  <w:marRight w:val="0"/>
                  <w:marTop w:val="0"/>
                  <w:marBottom w:val="0"/>
                  <w:divBdr>
                    <w:top w:val="none" w:sz="0" w:space="0" w:color="auto"/>
                    <w:left w:val="none" w:sz="0" w:space="0" w:color="auto"/>
                    <w:bottom w:val="none" w:sz="0" w:space="0" w:color="auto"/>
                    <w:right w:val="none" w:sz="0" w:space="0" w:color="auto"/>
                  </w:divBdr>
                </w:div>
                <w:div w:id="1977642737">
                  <w:marLeft w:val="0"/>
                  <w:marRight w:val="0"/>
                  <w:marTop w:val="0"/>
                  <w:marBottom w:val="0"/>
                  <w:divBdr>
                    <w:top w:val="none" w:sz="0" w:space="0" w:color="auto"/>
                    <w:left w:val="none" w:sz="0" w:space="0" w:color="auto"/>
                    <w:bottom w:val="none" w:sz="0" w:space="0" w:color="auto"/>
                    <w:right w:val="none" w:sz="0" w:space="0" w:color="auto"/>
                  </w:divBdr>
                </w:div>
                <w:div w:id="1157377520">
                  <w:marLeft w:val="0"/>
                  <w:marRight w:val="0"/>
                  <w:marTop w:val="0"/>
                  <w:marBottom w:val="0"/>
                  <w:divBdr>
                    <w:top w:val="none" w:sz="0" w:space="0" w:color="auto"/>
                    <w:left w:val="none" w:sz="0" w:space="0" w:color="auto"/>
                    <w:bottom w:val="none" w:sz="0" w:space="0" w:color="auto"/>
                    <w:right w:val="none" w:sz="0" w:space="0" w:color="auto"/>
                  </w:divBdr>
                </w:div>
                <w:div w:id="14323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411649">
      <w:bodyDiv w:val="1"/>
      <w:marLeft w:val="0"/>
      <w:marRight w:val="0"/>
      <w:marTop w:val="0"/>
      <w:marBottom w:val="0"/>
      <w:divBdr>
        <w:top w:val="none" w:sz="0" w:space="0" w:color="auto"/>
        <w:left w:val="none" w:sz="0" w:space="0" w:color="auto"/>
        <w:bottom w:val="none" w:sz="0" w:space="0" w:color="auto"/>
        <w:right w:val="none" w:sz="0" w:space="0" w:color="auto"/>
      </w:divBdr>
    </w:div>
    <w:div w:id="2063289791">
      <w:bodyDiv w:val="1"/>
      <w:marLeft w:val="0"/>
      <w:marRight w:val="0"/>
      <w:marTop w:val="0"/>
      <w:marBottom w:val="0"/>
      <w:divBdr>
        <w:top w:val="none" w:sz="0" w:space="0" w:color="auto"/>
        <w:left w:val="none" w:sz="0" w:space="0" w:color="auto"/>
        <w:bottom w:val="none" w:sz="0" w:space="0" w:color="auto"/>
        <w:right w:val="none" w:sz="0" w:space="0" w:color="auto"/>
      </w:divBdr>
    </w:div>
    <w:div w:id="208872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yperlink" Target="http://www.cisco.com/legal" TargetMode="External"/><Relationship Id="rId26" Type="http://schemas.openxmlformats.org/officeDocument/2006/relationships/footer" Target="footer8.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www.cisco.com/en/US/partners/index.html" TargetMode="External"/><Relationship Id="rId25"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investor.cisco.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footer" Target="footer9.xml"/></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fattahi\Documents\Templates\Proposal%20Template_2%20Mar%201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645426CC3C3348B900E57479C898EF" ma:contentTypeVersion="8" ma:contentTypeDescription="Create a new document." ma:contentTypeScope="" ma:versionID="e49e588def71239b95ff15c44c7e30cd">
  <xsd:schema xmlns:xsd="http://www.w3.org/2001/XMLSchema" xmlns:xs="http://www.w3.org/2001/XMLSchema" xmlns:p="http://schemas.microsoft.com/office/2006/metadata/properties" xmlns:ns3="cc328e4a-acc5-4db9-8edf-03a7e14d7082" targetNamespace="http://schemas.microsoft.com/office/2006/metadata/properties" ma:root="true" ma:fieldsID="066ae7d5d653660a4648f2f095f92b9f" ns3:_="">
    <xsd:import namespace="cc328e4a-acc5-4db9-8edf-03a7e14d708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328e4a-acc5-4db9-8edf-03a7e14d70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608A155-48F9-4D68-8E1A-AD21A1C13E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328e4a-acc5-4db9-8edf-03a7e14d7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416FBB-3E7D-46FA-B552-B653E893E0B5}">
  <ds:schemaRefs>
    <ds:schemaRef ds:uri="http://schemas.microsoft.com/sharepoint/v3/contenttype/forms"/>
  </ds:schemaRefs>
</ds:datastoreItem>
</file>

<file path=customXml/itemProps3.xml><?xml version="1.0" encoding="utf-8"?>
<ds:datastoreItem xmlns:ds="http://schemas.openxmlformats.org/officeDocument/2006/customXml" ds:itemID="{3C6EEF88-67C1-4127-A121-5C10857D5353}">
  <ds:schemaRefs>
    <ds:schemaRef ds:uri="http://schemas.openxmlformats.org/officeDocument/2006/bibliography"/>
  </ds:schemaRefs>
</ds:datastoreItem>
</file>

<file path=customXml/itemProps4.xml><?xml version="1.0" encoding="utf-8"?>
<ds:datastoreItem xmlns:ds="http://schemas.openxmlformats.org/officeDocument/2006/customXml" ds:itemID="{710BE2B0-B35A-424D-BE2B-1105D68C557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C:\Users\afattahi\Documents\Templates\Proposal Template_2 Mar 15.dot</Template>
  <TotalTime>43</TotalTime>
  <Pages>6</Pages>
  <Words>1514</Words>
  <Characters>8636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Cisco Identity Services Engine (ISE) Implementation Service - Proposal Template</vt:lpstr>
    </vt:vector>
  </TitlesOfParts>
  <Company>Cisco Systems</Company>
  <LinksUpToDate>false</LinksUpToDate>
  <CharactersWithSpaces>10130</CharactersWithSpaces>
  <SharedDoc>false</SharedDoc>
  <HLinks>
    <vt:vector size="90" baseType="variant">
      <vt:variant>
        <vt:i4>7274575</vt:i4>
      </vt:variant>
      <vt:variant>
        <vt:i4>99</vt:i4>
      </vt:variant>
      <vt:variant>
        <vt:i4>0</vt:i4>
      </vt:variant>
      <vt:variant>
        <vt:i4>5</vt:i4>
      </vt:variant>
      <vt:variant>
        <vt:lpwstr>http://salesconnect.cisco.com/</vt:lpwstr>
      </vt:variant>
      <vt:variant>
        <vt:lpwstr>/</vt:lpwstr>
      </vt:variant>
      <vt:variant>
        <vt:i4>7864324</vt:i4>
      </vt:variant>
      <vt:variant>
        <vt:i4>78</vt:i4>
      </vt:variant>
      <vt:variant>
        <vt:i4>0</vt:i4>
      </vt:variant>
      <vt:variant>
        <vt:i4>5</vt:i4>
      </vt:variant>
      <vt:variant>
        <vt:lpwstr>https://salesconnect.cisco.com/</vt:lpwstr>
      </vt:variant>
      <vt:variant>
        <vt:lpwstr>/</vt:lpwstr>
      </vt:variant>
      <vt:variant>
        <vt:i4>1179702</vt:i4>
      </vt:variant>
      <vt:variant>
        <vt:i4>71</vt:i4>
      </vt:variant>
      <vt:variant>
        <vt:i4>0</vt:i4>
      </vt:variant>
      <vt:variant>
        <vt:i4>5</vt:i4>
      </vt:variant>
      <vt:variant>
        <vt:lpwstr/>
      </vt:variant>
      <vt:variant>
        <vt:lpwstr>_Toc443045544</vt:lpwstr>
      </vt:variant>
      <vt:variant>
        <vt:i4>1179702</vt:i4>
      </vt:variant>
      <vt:variant>
        <vt:i4>65</vt:i4>
      </vt:variant>
      <vt:variant>
        <vt:i4>0</vt:i4>
      </vt:variant>
      <vt:variant>
        <vt:i4>5</vt:i4>
      </vt:variant>
      <vt:variant>
        <vt:lpwstr/>
      </vt:variant>
      <vt:variant>
        <vt:lpwstr>_Toc443045543</vt:lpwstr>
      </vt:variant>
      <vt:variant>
        <vt:i4>1179702</vt:i4>
      </vt:variant>
      <vt:variant>
        <vt:i4>59</vt:i4>
      </vt:variant>
      <vt:variant>
        <vt:i4>0</vt:i4>
      </vt:variant>
      <vt:variant>
        <vt:i4>5</vt:i4>
      </vt:variant>
      <vt:variant>
        <vt:lpwstr/>
      </vt:variant>
      <vt:variant>
        <vt:lpwstr>_Toc443045542</vt:lpwstr>
      </vt:variant>
      <vt:variant>
        <vt:i4>1179702</vt:i4>
      </vt:variant>
      <vt:variant>
        <vt:i4>53</vt:i4>
      </vt:variant>
      <vt:variant>
        <vt:i4>0</vt:i4>
      </vt:variant>
      <vt:variant>
        <vt:i4>5</vt:i4>
      </vt:variant>
      <vt:variant>
        <vt:lpwstr/>
      </vt:variant>
      <vt:variant>
        <vt:lpwstr>_Toc443045541</vt:lpwstr>
      </vt:variant>
      <vt:variant>
        <vt:i4>1179702</vt:i4>
      </vt:variant>
      <vt:variant>
        <vt:i4>47</vt:i4>
      </vt:variant>
      <vt:variant>
        <vt:i4>0</vt:i4>
      </vt:variant>
      <vt:variant>
        <vt:i4>5</vt:i4>
      </vt:variant>
      <vt:variant>
        <vt:lpwstr/>
      </vt:variant>
      <vt:variant>
        <vt:lpwstr>_Toc443045540</vt:lpwstr>
      </vt:variant>
      <vt:variant>
        <vt:i4>1376310</vt:i4>
      </vt:variant>
      <vt:variant>
        <vt:i4>41</vt:i4>
      </vt:variant>
      <vt:variant>
        <vt:i4>0</vt:i4>
      </vt:variant>
      <vt:variant>
        <vt:i4>5</vt:i4>
      </vt:variant>
      <vt:variant>
        <vt:lpwstr/>
      </vt:variant>
      <vt:variant>
        <vt:lpwstr>_Toc443045539</vt:lpwstr>
      </vt:variant>
      <vt:variant>
        <vt:i4>1376310</vt:i4>
      </vt:variant>
      <vt:variant>
        <vt:i4>35</vt:i4>
      </vt:variant>
      <vt:variant>
        <vt:i4>0</vt:i4>
      </vt:variant>
      <vt:variant>
        <vt:i4>5</vt:i4>
      </vt:variant>
      <vt:variant>
        <vt:lpwstr/>
      </vt:variant>
      <vt:variant>
        <vt:lpwstr>_Toc443045538</vt:lpwstr>
      </vt:variant>
      <vt:variant>
        <vt:i4>1376310</vt:i4>
      </vt:variant>
      <vt:variant>
        <vt:i4>29</vt:i4>
      </vt:variant>
      <vt:variant>
        <vt:i4>0</vt:i4>
      </vt:variant>
      <vt:variant>
        <vt:i4>5</vt:i4>
      </vt:variant>
      <vt:variant>
        <vt:lpwstr/>
      </vt:variant>
      <vt:variant>
        <vt:lpwstr>_Toc443045537</vt:lpwstr>
      </vt:variant>
      <vt:variant>
        <vt:i4>1376310</vt:i4>
      </vt:variant>
      <vt:variant>
        <vt:i4>23</vt:i4>
      </vt:variant>
      <vt:variant>
        <vt:i4>0</vt:i4>
      </vt:variant>
      <vt:variant>
        <vt:i4>5</vt:i4>
      </vt:variant>
      <vt:variant>
        <vt:lpwstr/>
      </vt:variant>
      <vt:variant>
        <vt:lpwstr>_Toc443045536</vt:lpwstr>
      </vt:variant>
      <vt:variant>
        <vt:i4>1376310</vt:i4>
      </vt:variant>
      <vt:variant>
        <vt:i4>17</vt:i4>
      </vt:variant>
      <vt:variant>
        <vt:i4>0</vt:i4>
      </vt:variant>
      <vt:variant>
        <vt:i4>5</vt:i4>
      </vt:variant>
      <vt:variant>
        <vt:lpwstr/>
      </vt:variant>
      <vt:variant>
        <vt:lpwstr>_Toc443045535</vt:lpwstr>
      </vt:variant>
      <vt:variant>
        <vt:i4>1376310</vt:i4>
      </vt:variant>
      <vt:variant>
        <vt:i4>11</vt:i4>
      </vt:variant>
      <vt:variant>
        <vt:i4>0</vt:i4>
      </vt:variant>
      <vt:variant>
        <vt:i4>5</vt:i4>
      </vt:variant>
      <vt:variant>
        <vt:lpwstr/>
      </vt:variant>
      <vt:variant>
        <vt:lpwstr>_Toc443045534</vt:lpwstr>
      </vt:variant>
      <vt:variant>
        <vt:i4>1376310</vt:i4>
      </vt:variant>
      <vt:variant>
        <vt:i4>5</vt:i4>
      </vt:variant>
      <vt:variant>
        <vt:i4>0</vt:i4>
      </vt:variant>
      <vt:variant>
        <vt:i4>5</vt:i4>
      </vt:variant>
      <vt:variant>
        <vt:lpwstr/>
      </vt:variant>
      <vt:variant>
        <vt:lpwstr>_Toc443045533</vt:lpwstr>
      </vt:variant>
      <vt:variant>
        <vt:i4>1966145</vt:i4>
      </vt:variant>
      <vt:variant>
        <vt:i4>0</vt:i4>
      </vt:variant>
      <vt:variant>
        <vt:i4>0</vt:i4>
      </vt:variant>
      <vt:variant>
        <vt:i4>5</vt:i4>
      </vt:variant>
      <vt:variant>
        <vt:lpwstr>http://wwwin-tools.cisco.com/CAIT/ASPT/AST/welcome.do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Cisco Identity Services Engine (ISE) Implementation Service - Proposal Template</dc:title>
  <dc:subject>Identity Services Engine (ISE) Implementation Service</dc:subject>
  <dc:creator>Cisco Systems, Inc.</dc:creator>
  <cp:keywords>Cisco Identity Services Engine Implementation Service, ISE, Implement, Solution Requirements Development, Solution Design, High-Level Design, HLD, LLD, Low-Level Design, Testing Execution, Implementation Execution, Post-Implementation Support, Knowledge Transfer, Solution Requirements Document, Implementation Plan, Test Plan, Operations Run Book, Security, Cisco Advanced Services, AS</cp:keywords>
  <cp:lastModifiedBy>Gowtham Tamilselvan (gtamilse)</cp:lastModifiedBy>
  <cp:revision>6</cp:revision>
  <dcterms:created xsi:type="dcterms:W3CDTF">2024-09-27T20:02:00Z</dcterms:created>
  <dcterms:modified xsi:type="dcterms:W3CDTF">2024-09-27T21:00:00Z</dcterms:modified>
  <cp:contentStatus>Active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0x0101008E645426CC3C3348B900E57479C898EF</vt:lpwstr>
  </property>
  <property fmtid="{D5CDD505-2E9C-101B-9397-08002B2CF9AE}" pid="3" name="ClassificationContentMarkingFooterShapeIds">
    <vt:lpwstr>53de0d17,6ac5ab91,2f2756c1,1f80042f,3ce14bb1,2d68caed,2ad52de7,28f5bc39,66a456b0</vt:lpwstr>
  </property>
  <property fmtid="{D5CDD505-2E9C-101B-9397-08002B2CF9AE}" pid="4" name="ClassificationContentMarkingFooterFontProps">
    <vt:lpwstr>#000000,8,Calibri</vt:lpwstr>
  </property>
  <property fmtid="{D5CDD505-2E9C-101B-9397-08002B2CF9AE}" pid="5" name="ClassificationContentMarkingFooterText">
    <vt:lpwstr>Cisco Confidential</vt:lpwstr>
  </property>
  <property fmtid="{D5CDD505-2E9C-101B-9397-08002B2CF9AE}" pid="6" name="MSIP_Label_c8f49a32-fde3-48a5-9266-b5b0972a22dc_Enabled">
    <vt:lpwstr>true</vt:lpwstr>
  </property>
  <property fmtid="{D5CDD505-2E9C-101B-9397-08002B2CF9AE}" pid="7" name="MSIP_Label_c8f49a32-fde3-48a5-9266-b5b0972a22dc_SetDate">
    <vt:lpwstr>2024-09-27T20:02:19Z</vt:lpwstr>
  </property>
  <property fmtid="{D5CDD505-2E9C-101B-9397-08002B2CF9AE}" pid="8" name="MSIP_Label_c8f49a32-fde3-48a5-9266-b5b0972a22dc_Method">
    <vt:lpwstr>Standard</vt:lpwstr>
  </property>
  <property fmtid="{D5CDD505-2E9C-101B-9397-08002B2CF9AE}" pid="9" name="MSIP_Label_c8f49a32-fde3-48a5-9266-b5b0972a22dc_Name">
    <vt:lpwstr>Cisco Confidential</vt:lpwstr>
  </property>
  <property fmtid="{D5CDD505-2E9C-101B-9397-08002B2CF9AE}" pid="10" name="MSIP_Label_c8f49a32-fde3-48a5-9266-b5b0972a22dc_SiteId">
    <vt:lpwstr>5ae1af62-9505-4097-a69a-c1553ef7840e</vt:lpwstr>
  </property>
  <property fmtid="{D5CDD505-2E9C-101B-9397-08002B2CF9AE}" pid="11" name="MSIP_Label_c8f49a32-fde3-48a5-9266-b5b0972a22dc_ActionId">
    <vt:lpwstr>3df45657-ec79-4fe2-8181-d7a82ec90b6f</vt:lpwstr>
  </property>
  <property fmtid="{D5CDD505-2E9C-101B-9397-08002B2CF9AE}" pid="12" name="MSIP_Label_c8f49a32-fde3-48a5-9266-b5b0972a22dc_ContentBits">
    <vt:lpwstr>2</vt:lpwstr>
  </property>
</Properties>
</file>